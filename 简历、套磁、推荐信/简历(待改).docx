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1AF3E" w14:textId="7C4BA6AE" w:rsidR="005E72CD" w:rsidRPr="0099016A" w:rsidRDefault="00750633" w:rsidP="00A1117C">
      <w:pPr>
        <w:ind w:leftChars="-540" w:hangingChars="540" w:hanging="1134"/>
        <w:rPr>
          <w:rFonts w:ascii="Times New Roman" w:hAnsi="Times New Roman"/>
        </w:rPr>
      </w:pP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FDC38D4" wp14:editId="55EFF2B7">
                <wp:simplePos x="0" y="0"/>
                <wp:positionH relativeFrom="column">
                  <wp:posOffset>-757967</wp:posOffset>
                </wp:positionH>
                <wp:positionV relativeFrom="paragraph">
                  <wp:posOffset>8141583</wp:posOffset>
                </wp:positionV>
                <wp:extent cx="6793230" cy="1118870"/>
                <wp:effectExtent l="0" t="0" r="0" b="508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3230" cy="1118870"/>
                          <a:chOff x="2480" y="14707"/>
                          <a:chExt cx="10698" cy="1609"/>
                        </a:xfrm>
                      </wpg:grpSpPr>
                      <wps:wsp>
                        <wps:cNvPr id="9" name="文本框 86"/>
                        <wps:cNvSpPr txBox="1"/>
                        <wps:spPr>
                          <a:xfrm>
                            <a:off x="2480" y="15272"/>
                            <a:ext cx="10698" cy="10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556EF2" w:rsidRPr="00262D25" w14:paraId="508FD839" w14:textId="77777777" w:rsidTr="00824E70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707EEE7B" w14:textId="77777777" w:rsidR="00556EF2" w:rsidRPr="00262D25" w:rsidRDefault="00556EF2" w:rsidP="00556EF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安徽大学优秀学生奖学金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（2%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获得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）         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  <w:tr w:rsidR="00556EF2" w:rsidRPr="00262D25" w14:paraId="3AB1B253" w14:textId="77777777" w:rsidTr="00824E70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966E025" w14:textId="77777777" w:rsidR="00556EF2" w:rsidRPr="00262D25" w:rsidRDefault="00556EF2" w:rsidP="00556EF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3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安徽大学学习一等奖学金                                 校级奖项</w:t>
                                    </w:r>
                                  </w:p>
                                </w:tc>
                              </w:tr>
                            </w:tbl>
                            <w:p w14:paraId="5E820026" w14:textId="05A4F621" w:rsidR="001379A1" w:rsidRPr="00556EF2" w:rsidRDefault="001379A1" w:rsidP="00A1117C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333"/>
                                  <w:sz w:val="19"/>
                                  <w:szCs w:val="22"/>
                                  <w:lang w:bidi="en-US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  <wpg:grpSp>
                        <wpg:cNvPr id="13" name="组合 53"/>
                        <wpg:cNvGrpSpPr/>
                        <wpg:grpSpPr>
                          <a:xfrm>
                            <a:off x="2570" y="14707"/>
                            <a:ext cx="10473" cy="509"/>
                            <a:chOff x="5951" y="14184"/>
                            <a:chExt cx="10473" cy="509"/>
                          </a:xfrm>
                        </wpg:grpSpPr>
                        <wps:wsp>
                          <wps:cNvPr id="10" name="直接连接符 41"/>
                          <wps:cNvCnPr/>
                          <wps:spPr>
                            <a:xfrm>
                              <a:off x="6003" y="14616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" name="文本框 85"/>
                          <wps:cNvSpPr txBox="1"/>
                          <wps:spPr>
                            <a:xfrm>
                              <a:off x="5951" y="14184"/>
                              <a:ext cx="1502" cy="5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25684C8E" w14:textId="51A06B21" w:rsidR="005E72CD" w:rsidRDefault="00556EF2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1379A1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12" name="矩形 19"/>
                          <wps:cNvSpPr/>
                          <wps:spPr>
                            <a:xfrm>
                              <a:off x="5992" y="14581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C38D4" id="组合 15" o:spid="_x0000_s1026" style="position:absolute;left:0;text-align:left;margin-left:-59.7pt;margin-top:641.05pt;width:534.9pt;height:88.1pt;z-index:251667968;mso-width-relative:margin;mso-height-relative:margin" coordorigin="2480,14707" coordsize="10698,1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6" o:spid="_x0000_s1027" type="#_x0000_t202" style="position:absolute;left:2480;top:15272;width:10698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556EF2" w:rsidRPr="00262D25" w14:paraId="508FD839" w14:textId="77777777" w:rsidTr="00824E70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707EEE7B" w14:textId="77777777" w:rsidR="00556EF2" w:rsidRPr="00262D25" w:rsidRDefault="00556EF2" w:rsidP="00556EF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安徽大学优秀学生奖学金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（2%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获得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）         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  <w:tr w:rsidR="00556EF2" w:rsidRPr="00262D25" w14:paraId="3AB1B253" w14:textId="77777777" w:rsidTr="00824E70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966E025" w14:textId="77777777" w:rsidR="00556EF2" w:rsidRPr="00262D25" w:rsidRDefault="00556EF2" w:rsidP="00556EF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3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安徽大学学习一等奖学金                                 校级奖项</w:t>
                              </w:r>
                            </w:p>
                          </w:tc>
                        </w:tr>
                      </w:tbl>
                      <w:p w14:paraId="5E820026" w14:textId="05A4F621" w:rsidR="001379A1" w:rsidRPr="00556EF2" w:rsidRDefault="001379A1" w:rsidP="00A1117C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333"/>
                            <w:sz w:val="19"/>
                            <w:szCs w:val="22"/>
                            <w:lang w:bidi="en-US"/>
                          </w:rPr>
                        </w:pPr>
                      </w:p>
                    </w:txbxContent>
                  </v:textbox>
                </v:shape>
                <v:group id="_x0000_s1028" style="position:absolute;left:2570;top:14707;width:10473;height:509" coordorigin="5951,14184" coordsize="10473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line id="直接连接符 41" o:spid="_x0000_s1029" style="position:absolute;visibility:visible;mso-wrap-style:square" from="6003,14616" to="16424,14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" strokecolor="gray" strokeweight="1.5pt">
                    <v:stroke joinstyle="miter"/>
                  </v:line>
                  <v:shape id="文本框 85" o:spid="_x0000_s1030" type="#_x0000_t202" style="position:absolute;left:5951;top:14184;width:150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25684C8E" w14:textId="51A06B21" w:rsidR="005E72CD" w:rsidRDefault="00556EF2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1379A1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9" o:spid="_x0000_s1031" style="position:absolute;left:5992;top:14581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" fillcolor="#5270af" stroked="f" strokeweight="1pt"/>
                </v:group>
              </v:group>
            </w:pict>
          </mc:Fallback>
        </mc:AlternateContent>
      </w: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86DB859" wp14:editId="2106A543">
                <wp:simplePos x="0" y="0"/>
                <wp:positionH relativeFrom="column">
                  <wp:posOffset>-755650</wp:posOffset>
                </wp:positionH>
                <wp:positionV relativeFrom="paragraph">
                  <wp:posOffset>6188075</wp:posOffset>
                </wp:positionV>
                <wp:extent cx="6781165" cy="2145030"/>
                <wp:effectExtent l="0" t="0" r="635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2145030"/>
                          <a:chOff x="2532" y="11909"/>
                          <a:chExt cx="10679" cy="2924"/>
                        </a:xfrm>
                      </wpg:grpSpPr>
                      <wpg:grpSp>
                        <wpg:cNvPr id="7" name="组合 51"/>
                        <wpg:cNvGrpSpPr/>
                        <wpg:grpSpPr>
                          <a:xfrm>
                            <a:off x="2532" y="11909"/>
                            <a:ext cx="10511" cy="518"/>
                            <a:chOff x="5913" y="11788"/>
                            <a:chExt cx="10511" cy="518"/>
                          </a:xfrm>
                        </wpg:grpSpPr>
                        <wps:wsp>
                          <wps:cNvPr id="4" name="直接连接符 40"/>
                          <wps:cNvCnPr/>
                          <wps:spPr>
                            <a:xfrm>
                              <a:off x="6003" y="12269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文本框 82"/>
                          <wps:cNvSpPr txBox="1"/>
                          <wps:spPr>
                            <a:xfrm>
                              <a:off x="5913" y="11788"/>
                              <a:ext cx="1546" cy="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5273F46A" w14:textId="3CE73588" w:rsidR="005E72CD" w:rsidRDefault="00780EA1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72059A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6" name="矩形 16"/>
                          <wps:cNvSpPr/>
                          <wps:spPr>
                            <a:xfrm>
                              <a:off x="5992" y="12234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  <wps:wsp>
                        <wps:cNvPr id="61" name="文本框 77"/>
                        <wps:cNvSpPr txBox="1"/>
                        <wps:spPr>
                          <a:xfrm>
                            <a:off x="2559" y="12543"/>
                            <a:ext cx="10652" cy="2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A9561D" w14:paraId="405A1D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1FBA6450" w14:textId="4BBA393C" w:rsidR="00A9561D" w:rsidRPr="00262D25" w:rsidRDefault="00A9561D" w:rsidP="00E3153F">
                                    <w:pPr>
                                      <w:pStyle w:val="a3"/>
                                      <w:tabs>
                                        <w:tab w:val="left" w:pos="5596"/>
                                      </w:tabs>
                                      <w:adjustRightInd w:val="0"/>
                                      <w:snapToGrid w:val="0"/>
                                      <w:spacing w:before="0" w:beforeAutospacing="0" w:after="0" w:afterAutospacing="0" w:line="360" w:lineRule="auto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年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高教社杯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全国大学生数学建模竞赛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（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前0.5%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）  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国家级一等奖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 w:rsidR="002E1357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</w:t>
                                    </w:r>
                                    <w:r w:rsidR="002E1357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队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长</w:t>
                                    </w:r>
                                  </w:p>
                                </w:tc>
                              </w:tr>
                              <w:tr w:rsidR="00A9561D" w14:paraId="2F14EB92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5C22F833" w14:textId="42329913" w:rsidR="00A9561D" w:rsidRPr="00262D25" w:rsidRDefault="00171A92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2025年 美国大学生数学建模大赛                               国际二等奖（H奖）</w:t>
                                    </w:r>
                                  </w:p>
                                </w:tc>
                              </w:tr>
                              <w:tr w:rsidR="00171A92" w14:paraId="65286DB1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0F0F9DE1" w14:textId="2A27456C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蓝桥杯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程序设计大赛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C/C++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组                       省级二等奖</w:t>
                                    </w:r>
                                  </w:p>
                                </w:tc>
                              </w:tr>
                              <w:tr w:rsidR="00171A92" w14:paraId="583BB178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24DDEAB9" w14:textId="3F9EF9B4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第十五届“正大杯”市场调研大赛                               省级二等奖</w:t>
                                    </w:r>
                                  </w:p>
                                </w:tc>
                              </w:tr>
                              <w:tr w:rsidR="00171A92" w14:paraId="3F4F7A0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35FB796" w14:textId="50DE5471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互联网学院程序设计大赛                                       校级</w:t>
                                    </w:r>
                                    <w:r w:rsidR="007C2D7C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三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等奖</w:t>
                                    </w:r>
                                  </w:p>
                                </w:tc>
                              </w:tr>
                              <w:tr w:rsidR="00171A92" w14:paraId="5B7523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6B4F4774" w14:textId="35089C68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B38DE93" w14:textId="77777777" w:rsidR="005E72CD" w:rsidRPr="00D17C87" w:rsidRDefault="005E72CD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B859" id="组合 14" o:spid="_x0000_s1032" style="position:absolute;left:0;text-align:left;margin-left:-59.5pt;margin-top:487.25pt;width:533.95pt;height:168.9pt;z-index:251693568;mso-width-relative:margin;mso-height-relative:margin" coordorigin="2532,11909" coordsize="10679,2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">
                <v:group id="组合 51" o:spid="_x0000_s1033" style="position:absolute;left:2532;top:11909;width:10511;height:518" coordorigin="5913,11788" coordsize="10511,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直接连接符 40" o:spid="_x0000_s1034" style="position:absolute;visibility:visible;mso-wrap-style:square" from="6003,12269" to="16424,12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" strokecolor="gray" strokeweight="1.5pt">
                    <v:stroke joinstyle="miter"/>
                  </v:line>
                  <v:shape id="文本框 82" o:spid="_x0000_s1035" type="#_x0000_t202" style="position:absolute;left:5913;top:11788;width:1546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5273F46A" w14:textId="3CE73588" w:rsidR="005E72CD" w:rsidRDefault="00780EA1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72059A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6" o:spid="_x0000_s1036" style="position:absolute;left:5992;top:1223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" fillcolor="#5270af" stroked="f" strokeweight="1pt"/>
                </v:group>
                <v:shape id="_x0000_s1037" type="#_x0000_t202" style="position:absolute;left:2559;top:12543;width:10652;height:2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A9561D" w14:paraId="405A1D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1FBA6450" w14:textId="4BBA393C" w:rsidR="00A9561D" w:rsidRPr="00262D25" w:rsidRDefault="00A9561D" w:rsidP="00E3153F">
                              <w:pPr>
                                <w:pStyle w:val="a3"/>
                                <w:tabs>
                                  <w:tab w:val="left" w:pos="5596"/>
                                </w:tabs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年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高教社杯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全国大学生数学建模竞赛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（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前0.5%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）  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国家级一等奖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 w:rsidR="002E1357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  <w:r w:rsidR="002E1357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队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长</w:t>
                              </w:r>
                            </w:p>
                          </w:tc>
                        </w:tr>
                        <w:tr w:rsidR="00A9561D" w14:paraId="2F14EB92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5C22F833" w14:textId="42329913" w:rsidR="00A9561D" w:rsidRPr="00262D25" w:rsidRDefault="00171A92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2025年 美国大学生数学建模大赛                               国际二等奖（H奖）</w:t>
                              </w:r>
                            </w:p>
                          </w:tc>
                        </w:tr>
                        <w:tr w:rsidR="00171A92" w14:paraId="65286DB1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0F0F9DE1" w14:textId="2A27456C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蓝桥杯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程序设计大赛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C/C++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组                       省级二等奖</w:t>
                              </w:r>
                            </w:p>
                          </w:tc>
                        </w:tr>
                        <w:tr w:rsidR="00171A92" w14:paraId="583BB178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24DDEAB9" w14:textId="3F9EF9B4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第十五届“正大杯”市场调研大赛                               省级二等奖</w:t>
                              </w:r>
                            </w:p>
                          </w:tc>
                        </w:tr>
                        <w:tr w:rsidR="00171A92" w14:paraId="3F4F7A0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35FB796" w14:textId="50DE5471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互联网学院程序设计大赛                                       校级</w:t>
                              </w:r>
                              <w:r w:rsidR="007C2D7C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三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等奖</w:t>
                              </w:r>
                            </w:p>
                          </w:tc>
                        </w:tr>
                        <w:tr w:rsidR="00171A92" w14:paraId="5B7523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6B4F4774" w14:textId="35089C68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</w:pPr>
                            </w:p>
                          </w:tc>
                        </w:tr>
                      </w:tbl>
                      <w:p w14:paraId="4B38DE93" w14:textId="77777777" w:rsidR="005E72CD" w:rsidRPr="00D17C87" w:rsidRDefault="005E72CD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96312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5ECBC88" wp14:editId="005A4C9D">
                <wp:simplePos x="0" y="0"/>
                <wp:positionH relativeFrom="column">
                  <wp:posOffset>-681252</wp:posOffset>
                </wp:positionH>
                <wp:positionV relativeFrom="paragraph">
                  <wp:posOffset>2045507</wp:posOffset>
                </wp:positionV>
                <wp:extent cx="6711950" cy="4487431"/>
                <wp:effectExtent l="0" t="0" r="0" b="0"/>
                <wp:wrapNone/>
                <wp:docPr id="41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0" cy="4487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537B4338" w14:textId="4A3B53BD" w:rsidR="009F279F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“基于可微分神经架构搜索的神经网络鲁棒性研究” 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科研项目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成员       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4.1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-2025.1</w:t>
                            </w:r>
                          </w:p>
                          <w:p w14:paraId="3ACE92C9" w14:textId="77777777" w:rsidR="009F279F" w:rsidRPr="000328BA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项目介绍：传统对抗性训练没有考虑到模型架构对模型鲁棒性的影响。为了解决这一问题，该项目提出了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Adv-Darts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——在搜索过程中引入对抗性样本，并结合对抗性训练，同时引入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adversarial consistency penalty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。相比对抗性训练，在PGD以及FGSM的防御成功率上有了显著提高。</w:t>
                            </w:r>
                          </w:p>
                          <w:p w14:paraId="21E201E3" w14:textId="77777777" w:rsidR="009F279F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负责工作：复现DARTS以及PDARS实验代码，在该实验基础上加入对抗性搜索以及对抗性训练过程。并且在搜索以及训练过程中增加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adversarial consistency penalty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，同时负责部分论文写作工作。</w:t>
                            </w:r>
                          </w:p>
                          <w:p w14:paraId="77820EB6" w14:textId="315BF6E8" w:rsidR="009F279F" w:rsidRPr="009F279F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项目成果：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一篇论文在投，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一篇专利在写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31BFAE4" w14:textId="1794ED8A" w:rsidR="00F85D2D" w:rsidRDefault="00F85D2D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rightChars="3" w:right="6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“基于</w:t>
                            </w:r>
                            <w:r w:rsidR="004A10AB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3D-可微分神经架构搜索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的手语识别系统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”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C562E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12</w:t>
                            </w:r>
                          </w:p>
                          <w:p w14:paraId="1374E090" w14:textId="2CC5A56A" w:rsidR="00F85D2D" w:rsidRPr="003C22D9" w:rsidRDefault="00124579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介绍：</w:t>
                            </w:r>
                            <w:r w:rsidR="00D424A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通过摄像头捕捉视频，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使用yolo8提取关键信息</w:t>
                            </w:r>
                            <w:r w:rsidR="00EC434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R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TS搜索出的</w:t>
                            </w:r>
                            <w:r w:rsidR="00EC434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CNN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架构，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提取手语动作的时空特征</w:t>
                            </w:r>
                            <w:r w:rsidR="003505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训练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。使用中科大开源训练集</w:t>
                            </w:r>
                            <w:r w:rsidR="00257D44" w:rsidRP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CSL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进行训练，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对于孤立手语词汇</w:t>
                            </w:r>
                            <w:r w:rsidR="00C157A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效果达到了</w:t>
                            </w:r>
                            <w:r w:rsidR="000972B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05D79ECD" w14:textId="3D85D80D" w:rsidR="00F85D2D" w:rsidRDefault="00124579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负责使用yolo8实现手语关键信息的提取，同时对DARTS进行改进实现了，在3D-CNN架构上的搜索，并基于此训练手语模型</w:t>
                            </w:r>
                            <w:r w:rsidR="007347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，实现了孤立手语词汇的高准确率。</w:t>
                            </w:r>
                          </w:p>
                          <w:p w14:paraId="3BF3D193" w14:textId="281ECBA5" w:rsidR="00646434" w:rsidRPr="00646434" w:rsidRDefault="00646434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5" w:after="109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项目成果：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省级创新创业项目立项</w:t>
                            </w:r>
                            <w:r w:rsidR="009649F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，一篇专利在写，</w:t>
                            </w:r>
                            <w:proofErr w:type="gramStart"/>
                            <w:r w:rsidR="009649F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一篇软著在</w:t>
                            </w:r>
                            <w:proofErr w:type="gramEnd"/>
                            <w:r w:rsidR="009649F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投</w:t>
                            </w:r>
                            <w:r w:rsidR="004B6BE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686E786F" w14:textId="1E2006EA" w:rsidR="005E72CD" w:rsidRDefault="00470461" w:rsidP="00F8192C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firstLineChars="50" w:firstLine="95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全国大学生数学建模</w:t>
                            </w:r>
                            <w:r w:rsidR="007703D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级一等奖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队长                       </w:t>
                            </w:r>
                            <w:r w:rsidR="00577940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09</w:t>
                            </w:r>
                          </w:p>
                          <w:p w14:paraId="710F3833" w14:textId="6A00A544" w:rsidR="00470461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参赛论文：</w:t>
                            </w:r>
                            <w:bookmarkStart w:id="0" w:name="_Hlk131929723"/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《</w:t>
                            </w:r>
                            <w:bookmarkEnd w:id="0"/>
                            <w:r w:rsidR="007D6E82" w:rsidRPr="007D6E8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农作物布局优化的种植策略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0BD37B56" w14:textId="320004B7" w:rsidR="003D6A65" w:rsidRPr="00CA2CD6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模型介绍：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不同条件下的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种植问题，通过建立农作物种植策略优化模型，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蒙特卡洛</w:t>
                            </w:r>
                            <w:r w:rsidR="009C301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模拟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以及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遗传算法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等算法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进行求解，提供了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不同条件下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最优的农作物种植方案。</w:t>
                            </w:r>
                          </w:p>
                          <w:p w14:paraId="4C315955" w14:textId="75AE4DD5" w:rsidR="005E72CD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</w:t>
                            </w:r>
                            <w:r w:rsidR="00F1096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往年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数据对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不同情况下的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农作物优化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进行建立</w:t>
                            </w:r>
                            <w:r w:rsidR="005E463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74097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,</w:t>
                            </w:r>
                            <w:r w:rsidR="005E463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以及部分编程、论文写作工作</w:t>
                            </w:r>
                            <w:r w:rsidR="00FC3CF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4E92B029" w14:textId="3A270A83" w:rsidR="00A6348C" w:rsidRDefault="00A6348C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竞赛成果：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A9561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 w:rsidRPr="00A9561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“高教社杯”全国大学生数学建模竞赛国家级一等奖</w:t>
                            </w:r>
                            <w:r w:rsidR="0025333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CBC88" id="文本框 77" o:spid="_x0000_s1038" type="#_x0000_t202" style="position:absolute;left:0;text-align:left;margin-left:-53.65pt;margin-top:161.05pt;width:528.5pt;height:353.3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" filled="f" stroked="f">
                <v:textbox>
                  <w:txbxContent>
                    <w:p w14:paraId="537B4338" w14:textId="4A3B53BD" w:rsidR="009F279F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“基于可微分神经架构搜索的神经网络鲁棒性研究” 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科研项目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成员         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4.1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-2025.1</w:t>
                      </w:r>
                    </w:p>
                    <w:p w14:paraId="3ACE92C9" w14:textId="77777777" w:rsidR="009F279F" w:rsidRPr="000328BA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项目介绍：传统对抗性训练没有考虑到模型架构对模型鲁棒性的影响。为了解决这一问题，该项目提出了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Adv-Darts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——在搜索过程中引入对抗性样本，并结合对抗性训练，同时引入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adversarial consistency penalty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。相比对抗性训练，在PGD以及FGSM的防御成功率上有了显著提高。</w:t>
                      </w:r>
                    </w:p>
                    <w:p w14:paraId="21E201E3" w14:textId="77777777" w:rsidR="009F279F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负责工作：复现DARTS以及PDARS实验代码，在该实验基础上加入对抗性搜索以及对抗性训练过程。并且在搜索以及训练过程中增加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adversarial consistency penalty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，同时负责部分论文写作工作。</w:t>
                      </w:r>
                    </w:p>
                    <w:p w14:paraId="77820EB6" w14:textId="315BF6E8" w:rsidR="009F279F" w:rsidRPr="009F279F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项目成果：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一篇论文在投，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一篇专利在写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31BFAE4" w14:textId="1794ED8A" w:rsidR="00F85D2D" w:rsidRDefault="00F85D2D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rightChars="3" w:right="6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“基于</w:t>
                      </w:r>
                      <w:r w:rsidR="004A10AB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3D-可微分神经架构搜索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的手语识别系统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”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C562E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12</w:t>
                      </w:r>
                    </w:p>
                    <w:p w14:paraId="1374E090" w14:textId="2CC5A56A" w:rsidR="00F85D2D" w:rsidRPr="003C22D9" w:rsidRDefault="00124579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项目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介绍：</w:t>
                      </w:r>
                      <w:r w:rsidR="00D424A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通过摄像头捕捉视频，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使用yolo8提取关键信息</w:t>
                      </w:r>
                      <w:r w:rsidR="00EC434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基于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R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TS搜索出的</w:t>
                      </w:r>
                      <w:r w:rsidR="00EC434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3D-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CNN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架构，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提取手语动作的时空特征</w:t>
                      </w:r>
                      <w:r w:rsidR="003505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训练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。使用中科大开源训练集</w:t>
                      </w:r>
                      <w:r w:rsidR="00257D44" w:rsidRP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CSL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进行训练，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对于孤立手语词汇</w:t>
                      </w:r>
                      <w:r w:rsidR="00C157A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效果达到了</w:t>
                      </w:r>
                      <w:r w:rsidR="000972B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05D79ECD" w14:textId="3D85D80D" w:rsidR="00F85D2D" w:rsidRDefault="00124579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负责使用yolo8实现手语关键信息的提取，同时对DARTS进行改进实现了，在3D-CNN架构上的搜索，并基于此训练手语模型</w:t>
                      </w:r>
                      <w:r w:rsidR="007347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，实现了孤立手语词汇的高准确率。</w:t>
                      </w:r>
                    </w:p>
                    <w:p w14:paraId="3BF3D193" w14:textId="281ECBA5" w:rsidR="00646434" w:rsidRPr="00646434" w:rsidRDefault="00646434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Lines="35" w:after="109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项目成果：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省级创新创业项目立项</w:t>
                      </w:r>
                      <w:r w:rsidR="009649F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，一篇专利在写，</w:t>
                      </w:r>
                      <w:proofErr w:type="gramStart"/>
                      <w:r w:rsidR="009649F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一篇软著在</w:t>
                      </w:r>
                      <w:proofErr w:type="gramEnd"/>
                      <w:r w:rsidR="009649F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投</w:t>
                      </w:r>
                      <w:r w:rsidR="004B6BE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686E786F" w14:textId="1E2006EA" w:rsidR="005E72CD" w:rsidRDefault="00470461" w:rsidP="00F8192C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firstLineChars="50" w:firstLine="95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“高教社杯”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全国大学生数学建模</w:t>
                      </w:r>
                      <w:r w:rsidR="007703D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竞赛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国家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级一等奖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队长                       </w:t>
                      </w:r>
                      <w:r w:rsidR="00577940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09</w:t>
                      </w:r>
                    </w:p>
                    <w:p w14:paraId="710F3833" w14:textId="6A00A544" w:rsidR="00470461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参赛论文：</w:t>
                      </w:r>
                      <w:bookmarkStart w:id="1" w:name="_Hlk131929723"/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《</w:t>
                      </w:r>
                      <w:bookmarkEnd w:id="1"/>
                      <w:r w:rsidR="007D6E82" w:rsidRPr="007D6E8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农作物布局优化的种植策略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0BD37B56" w14:textId="320004B7" w:rsidR="003D6A65" w:rsidRPr="00CA2CD6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模型介绍：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不同条件下的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种植问题，通过建立农作物种植策略优化模型，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结合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蒙特卡洛</w:t>
                      </w:r>
                      <w:r w:rsidR="009C301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模拟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以及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遗传算法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等算法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进行求解，提供了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不同条件下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最优的农作物种植方案。</w:t>
                      </w:r>
                    </w:p>
                    <w:p w14:paraId="4C315955" w14:textId="75AE4DD5" w:rsidR="005E72CD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结合</w:t>
                      </w:r>
                      <w:r w:rsidR="00F1096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往年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数据对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不同情况下的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农作物优化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进行建立</w:t>
                      </w:r>
                      <w:r w:rsidR="005E463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74097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,</w:t>
                      </w:r>
                      <w:r w:rsidR="005E463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以及部分编程、论文写作工作</w:t>
                      </w:r>
                      <w:r w:rsidR="00FC3CF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4E92B029" w14:textId="3A270A83" w:rsidR="00A6348C" w:rsidRDefault="00A6348C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竞赛成果：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A9561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 w:rsidRPr="00A9561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“高教社杯”全国大学生数学建模竞赛国家级一等奖</w:t>
                      </w:r>
                      <w:r w:rsidR="0025333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3E509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512D48" wp14:editId="159795F8">
                <wp:simplePos x="0" y="0"/>
                <wp:positionH relativeFrom="column">
                  <wp:posOffset>-675038</wp:posOffset>
                </wp:positionH>
                <wp:positionV relativeFrom="paragraph">
                  <wp:posOffset>540327</wp:posOffset>
                </wp:positionV>
                <wp:extent cx="6702359" cy="1526351"/>
                <wp:effectExtent l="0" t="0" r="0" b="0"/>
                <wp:wrapNone/>
                <wp:docPr id="32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2359" cy="15263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4BE591A7" w14:textId="5F1182D9" w:rsidR="005E72CD" w:rsidRPr="001270C4" w:rsidRDefault="002C38FF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大学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互联网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学院   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网络</w:t>
                            </w:r>
                            <w:r w:rsidR="004E155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空间安全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专业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EE6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</w:t>
                            </w:r>
                            <w:r w:rsidRPr="001270C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4E1550"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.09-至今</w:t>
                            </w:r>
                          </w:p>
                          <w:p w14:paraId="41119513" w14:textId="4EA94A40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学业成绩：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前五学期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GPA 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4.0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5.00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 w:rsidR="001270C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成绩排名 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8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169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（</w:t>
                            </w:r>
                            <w:r w:rsidR="007853BA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4.73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%）</w:t>
                            </w:r>
                          </w:p>
                          <w:p w14:paraId="5A90D8D6" w14:textId="0694B91F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核心课程：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计算机网络(95)；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操作系统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94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离散数学(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9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数据库原理(92)；</w:t>
                            </w:r>
                            <w:r w:rsidR="001B4A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数据结构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</w:t>
                            </w:r>
                            <w:r w:rsidR="006E2A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5D00D1" w:rsidRPr="005D00D1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1DB68E8" w14:textId="30391321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英语水平：</w:t>
                            </w:r>
                            <w:r w:rsidRPr="00F9248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CET4-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433</w:t>
                            </w:r>
                          </w:p>
                          <w:p w14:paraId="5954339E" w14:textId="7EC862FA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专业技能：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获</w:t>
                            </w:r>
                            <w:r w:rsidR="00D45A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得</w:t>
                            </w:r>
                            <w:proofErr w:type="gramStart"/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蓝桥杯</w:t>
                            </w:r>
                            <w:proofErr w:type="gramEnd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C/C++</w:t>
                            </w:r>
                            <w:proofErr w:type="gramStart"/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组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二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等奖</w:t>
                            </w:r>
                            <w:proofErr w:type="gramEnd"/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，掌握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proofErr w:type="spellStart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Matlab</w:t>
                            </w:r>
                            <w:proofErr w:type="spellEnd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Python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语言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2D48" id="_x0000_s1039" type="#_x0000_t202" style="position:absolute;left:0;text-align:left;margin-left:-53.15pt;margin-top:42.55pt;width:527.75pt;height:120.2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" filled="f" stroked="f">
                <v:textbox>
                  <w:txbxContent>
                    <w:p w14:paraId="4BE591A7" w14:textId="5F1182D9" w:rsidR="005E72CD" w:rsidRPr="001270C4" w:rsidRDefault="002C38FF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安徽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大学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互联网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学院   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网络</w:t>
                      </w:r>
                      <w:r w:rsidR="004E155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空间安全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专业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EE6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</w:t>
                      </w:r>
                      <w:r w:rsidRPr="001270C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4E1550"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.09-至今</w:t>
                      </w:r>
                    </w:p>
                    <w:p w14:paraId="41119513" w14:textId="4EA94A40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学业成绩：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前五学期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GPA 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4.0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5.00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</w:t>
                      </w:r>
                      <w:r w:rsidR="001270C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成绩排名 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8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169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（</w:t>
                      </w:r>
                      <w:r w:rsidR="007853BA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4.73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%）</w:t>
                      </w:r>
                    </w:p>
                    <w:p w14:paraId="5A90D8D6" w14:textId="0694B91F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核心课程：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计算机网络(95)；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操作系统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94</w:t>
                      </w:r>
                      <w:r w:rsidR="00D906D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5C0554" w:rsidRPr="005C055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离散数学(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9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数据库原理(92)；</w:t>
                      </w:r>
                      <w:r w:rsidR="001B4A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数据结构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</w:t>
                      </w:r>
                      <w:r w:rsidR="006E2A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5D00D1" w:rsidRPr="005D00D1">
                        <w:rPr>
                          <w:noProof/>
                        </w:rPr>
                        <w:t xml:space="preserve"> </w:t>
                      </w:r>
                    </w:p>
                    <w:p w14:paraId="01DB68E8" w14:textId="30391321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英语水平：</w:t>
                      </w:r>
                      <w:r w:rsidRPr="00F9248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CET4-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433</w:t>
                      </w:r>
                    </w:p>
                    <w:p w14:paraId="5954339E" w14:textId="7EC862FA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专业技能：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获</w:t>
                      </w:r>
                      <w:r w:rsidR="00D45A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得</w:t>
                      </w:r>
                      <w:proofErr w:type="gramStart"/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蓝桥杯</w:t>
                      </w:r>
                      <w:proofErr w:type="gramEnd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C/C++</w:t>
                      </w:r>
                      <w:proofErr w:type="gramStart"/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组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二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等奖</w:t>
                      </w:r>
                      <w:proofErr w:type="gramEnd"/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，掌握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proofErr w:type="spellStart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Matlab</w:t>
                      </w:r>
                      <w:proofErr w:type="spellEnd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Python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语言</w:t>
                      </w:r>
                    </w:p>
                  </w:txbxContent>
                </v:textbox>
              </v:shape>
            </w:pict>
          </mc:Fallback>
        </mc:AlternateContent>
      </w:r>
      <w:r w:rsidR="005D00D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47311" wp14:editId="22EF2F2E">
                <wp:simplePos x="0" y="0"/>
                <wp:positionH relativeFrom="column">
                  <wp:posOffset>4831080</wp:posOffset>
                </wp:positionH>
                <wp:positionV relativeFrom="paragraph">
                  <wp:posOffset>-809625</wp:posOffset>
                </wp:positionV>
                <wp:extent cx="965200" cy="1308100"/>
                <wp:effectExtent l="0" t="0" r="25400" b="25400"/>
                <wp:wrapNone/>
                <wp:docPr id="968650993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308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1F7BC" w14:textId="008AC76A" w:rsidR="005D00D1" w:rsidRPr="005D00D1" w:rsidRDefault="005D00D1" w:rsidP="005D00D1">
                            <w:pP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00D1">
                              <w:rPr>
                                <w:noProof/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FAFD68C" wp14:editId="2F4827E8">
                                  <wp:extent cx="745490" cy="1043310"/>
                                  <wp:effectExtent l="0" t="0" r="0" b="4445"/>
                                  <wp:docPr id="1038778578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545" cy="1047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47311" id="矩形 25" o:spid="_x0000_s1040" style="position:absolute;left:0;text-align:left;margin-left:380.4pt;margin-top:-63.75pt;width:76pt;height:10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" fillcolor="white [3212]" strokecolor="white [3212]" strokeweight="2pt">
                <v:textbox>
                  <w:txbxContent>
                    <w:p w14:paraId="52B1F7BC" w14:textId="008AC76A" w:rsidR="005D00D1" w:rsidRPr="005D00D1" w:rsidRDefault="005D00D1" w:rsidP="005D00D1">
                      <w:pP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00D1">
                        <w:rPr>
                          <w:noProof/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FAFD68C" wp14:editId="2F4827E8">
                            <wp:extent cx="745490" cy="1043310"/>
                            <wp:effectExtent l="0" t="0" r="0" b="4445"/>
                            <wp:docPr id="1038778578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8545" cy="1047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51472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C3C8824" wp14:editId="44CA1CB1">
                <wp:simplePos x="0" y="0"/>
                <wp:positionH relativeFrom="column">
                  <wp:posOffset>-693420</wp:posOffset>
                </wp:positionH>
                <wp:positionV relativeFrom="paragraph">
                  <wp:posOffset>-81280</wp:posOffset>
                </wp:positionV>
                <wp:extent cx="3672205" cy="384175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205" cy="384175"/>
                          <a:chOff x="1745" y="1605"/>
                          <a:chExt cx="5783" cy="605"/>
                        </a:xfrm>
                      </wpg:grpSpPr>
                      <wps:wsp>
                        <wps:cNvPr id="1" name="文本框 42"/>
                        <wps:cNvSpPr txBox="1"/>
                        <wps:spPr>
                          <a:xfrm>
                            <a:off x="5211" y="1631"/>
                            <a:ext cx="2317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03000AEC" w14:textId="40E8DA8F" w:rsidR="005E72CD" w:rsidRDefault="00000000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jc w:val="both"/>
                                <w:rPr>
                                  <w:rFonts w:hint="eastAsia"/>
                                  <w:color w:val="404040" w:themeColor="text1" w:themeTint="B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政治面貌：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共青团员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  <wps:wsp>
                        <wps:cNvPr id="29" name="文本框 42"/>
                        <wps:cNvSpPr txBox="1"/>
                        <wps:spPr>
                          <a:xfrm>
                            <a:off x="1745" y="1605"/>
                            <a:ext cx="3320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78C27609" w14:textId="724771BC" w:rsidR="005E72CD" w:rsidRDefault="00000000" w:rsidP="002C38FF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rPr>
                                  <w:rFonts w:ascii="微软雅黑" w:eastAsia="微软雅黑" w:hAnsi="微软雅黑" w:cs="微软雅黑" w:hint="eastAsia"/>
                                  <w:color w:val="5270A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邮箱：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caoming_2004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@</w:t>
                              </w:r>
                              <w:r w:rsidR="002C38FF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163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.com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C8824" id="组合 43" o:spid="_x0000_s1041" style="position:absolute;left:0;text-align:left;margin-left:-54.6pt;margin-top:-6.4pt;width:289.15pt;height:30.25pt;z-index:251661312;mso-width-relative:margin;mso-height-relative:margin" coordorigin="1745,1605" coordsize="5783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">
                <v:shape id="_x0000_s1042" type="#_x0000_t202" style="position:absolute;left:5211;top:1631;width:23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03000AEC" w14:textId="40E8DA8F" w:rsidR="005E72CD" w:rsidRDefault="00000000">
                        <w:pPr>
                          <w:pStyle w:val="a3"/>
                          <w:spacing w:before="0" w:beforeAutospacing="0" w:after="0" w:afterAutospacing="0" w:line="420" w:lineRule="exact"/>
                          <w:jc w:val="both"/>
                          <w:rPr>
                            <w:rFonts w:hint="eastAsia"/>
                            <w:color w:val="404040" w:themeColor="text1" w:themeTint="B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政治面貌：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共青团员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_x0000_s1043" type="#_x0000_t202" style="position:absolute;left:1745;top:1605;width:3320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78C27609" w14:textId="724771BC" w:rsidR="005E72CD" w:rsidRDefault="00000000" w:rsidP="002C38FF">
                        <w:pPr>
                          <w:pStyle w:val="a3"/>
                          <w:spacing w:before="0" w:beforeAutospacing="0" w:after="0" w:afterAutospacing="0" w:line="420" w:lineRule="exact"/>
                          <w:rPr>
                            <w:rFonts w:ascii="微软雅黑" w:eastAsia="微软雅黑" w:hAnsi="微软雅黑" w:cs="微软雅黑" w:hint="eastAsia"/>
                            <w:color w:val="5270A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邮箱：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caoming_2004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@</w:t>
                        </w:r>
                        <w:r w:rsidR="002C38FF">
                          <w:rPr>
                            <w:rFonts w:ascii="微软雅黑" w:eastAsia="微软雅黑" w:hAnsi="微软雅黑" w:cs="微软雅黑"/>
                            <w:color w:val="404040" w:themeColor="text1" w:themeTint="BF"/>
                            <w:sz w:val="19"/>
                            <w:szCs w:val="19"/>
                          </w:rPr>
                          <w:t>163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 xml:space="preserve">.com     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4189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F87EFC5" wp14:editId="7BCE93F0">
                <wp:simplePos x="0" y="0"/>
                <wp:positionH relativeFrom="column">
                  <wp:posOffset>-1126807</wp:posOffset>
                </wp:positionH>
                <wp:positionV relativeFrom="paragraph">
                  <wp:posOffset>-919163</wp:posOffset>
                </wp:positionV>
                <wp:extent cx="7534275" cy="10720070"/>
                <wp:effectExtent l="0" t="0" r="9525" b="50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20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C1CBE" w14:textId="74950233" w:rsidR="005E72CD" w:rsidRDefault="005E72CD" w:rsidP="00504E9F">
                            <w:pPr>
                              <w:ind w:rightChars="811" w:right="1703"/>
                            </w:pPr>
                          </w:p>
                          <w:p w14:paraId="2AD74B04" w14:textId="78B3B55D" w:rsidR="005E72CD" w:rsidRDefault="005E72CD" w:rsidP="003F4189">
                            <w:pPr>
                              <w:tabs>
                                <w:tab w:val="left" w:pos="567"/>
                              </w:tabs>
                              <w:ind w:rightChars="879" w:right="184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87EFC5" id="矩形 47" o:spid="_x0000_s1044" style="position:absolute;left:0;text-align:left;margin-left:-88.7pt;margin-top:-72.4pt;width:593.25pt;height:844.1pt;z-index:-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" fillcolor="white [3212]" stroked="f" strokeweight="2pt">
                <v:textbox>
                  <w:txbxContent>
                    <w:p w14:paraId="09AC1CBE" w14:textId="74950233" w:rsidR="005E72CD" w:rsidRDefault="005E72CD" w:rsidP="00504E9F">
                      <w:pPr>
                        <w:ind w:rightChars="811" w:right="1703"/>
                      </w:pPr>
                    </w:p>
                    <w:p w14:paraId="2AD74B04" w14:textId="78B3B55D" w:rsidR="005E72CD" w:rsidRDefault="005E72CD" w:rsidP="003F4189">
                      <w:pPr>
                        <w:tabs>
                          <w:tab w:val="left" w:pos="567"/>
                        </w:tabs>
                        <w:ind w:rightChars="879" w:right="1846"/>
                      </w:pPr>
                    </w:p>
                  </w:txbxContent>
                </v:textbox>
              </v:rect>
            </w:pict>
          </mc:Fallback>
        </mc:AlternateContent>
      </w:r>
      <w:r w:rsidR="00A1117C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6DEB63" wp14:editId="4CF1C9FB">
                <wp:simplePos x="0" y="0"/>
                <wp:positionH relativeFrom="column">
                  <wp:posOffset>-702310</wp:posOffset>
                </wp:positionH>
                <wp:positionV relativeFrom="paragraph">
                  <wp:posOffset>244475</wp:posOffset>
                </wp:positionV>
                <wp:extent cx="6644005" cy="326390"/>
                <wp:effectExtent l="0" t="0" r="10795" b="635"/>
                <wp:wrapNone/>
                <wp:docPr id="60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005" cy="326390"/>
                          <a:chOff x="7733" y="4374"/>
                          <a:chExt cx="10463" cy="514"/>
                        </a:xfrm>
                      </wpg:grpSpPr>
                      <wps:wsp>
                        <wps:cNvPr id="27" name="直接连接符 37"/>
                        <wps:cNvCnPr/>
                        <wps:spPr>
                          <a:xfrm>
                            <a:off x="7775" y="4851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文本框 73"/>
                        <wps:cNvSpPr txBox="1"/>
                        <wps:spPr>
                          <a:xfrm>
                            <a:off x="7733" y="4374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18D94240" w14:textId="77777777" w:rsidR="005E72CD" w:rsidRDefault="00000000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0" name="矩形 7"/>
                        <wps:cNvSpPr/>
                        <wps:spPr>
                          <a:xfrm>
                            <a:off x="7764" y="4816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DEB63" id="组合 41" o:spid="_x0000_s1045" style="position:absolute;left:0;text-align:left;margin-left:-55.3pt;margin-top:19.25pt;width:523.15pt;height:25.7pt;z-index:251660288" coordorigin="7733,4374" coordsize="1046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">
                <v:line id="直接连接符 37" o:spid="_x0000_s1046" style="position:absolute;visibility:visible;mso-wrap-style:square" from="7775,4851" to="18196,4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" strokecolor="gray" strokeweight="1.5pt">
                  <v:stroke joinstyle="miter"/>
                </v:line>
                <v:shape id="文本框 73" o:spid="_x0000_s1047" type="#_x0000_t202" style="position:absolute;left:7733;top:4374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18D94240" w14:textId="77777777" w:rsidR="005E72CD" w:rsidRDefault="00000000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教育背景</w:t>
                        </w:r>
                      </w:p>
                    </w:txbxContent>
                  </v:textbox>
                </v:shape>
                <v:rect id="矩形 7" o:spid="_x0000_s1048" style="position:absolute;left:7764;top:4816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" fillcolor="#5270af" stroked="f" strokeweight="1pt"/>
              </v:group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CC03D9" wp14:editId="3F0E4EBB">
                <wp:simplePos x="0" y="0"/>
                <wp:positionH relativeFrom="column">
                  <wp:posOffset>3147695</wp:posOffset>
                </wp:positionH>
                <wp:positionV relativeFrom="paragraph">
                  <wp:posOffset>-83185</wp:posOffset>
                </wp:positionV>
                <wp:extent cx="864870" cy="367665"/>
                <wp:effectExtent l="0" t="0" r="0" b="0"/>
                <wp:wrapNone/>
                <wp:docPr id="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67168A8B" w14:textId="77777777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jc w:val="both"/>
                              <w:rPr>
                                <w:rFonts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民族：汉族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C03D9" id="文本框 42" o:spid="_x0000_s1049" type="#_x0000_t202" style="position:absolute;left:0;text-align:left;margin-left:247.85pt;margin-top:-6.55pt;width:68.1pt;height:28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" filled="f" stroked="f">
                <v:textbox style="mso-fit-shape-to-text:t">
                  <w:txbxContent>
                    <w:p w14:paraId="67168A8B" w14:textId="77777777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jc w:val="both"/>
                        <w:rPr>
                          <w:rFonts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民族：汉族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8B84AE" wp14:editId="19876F89">
                <wp:simplePos x="0" y="0"/>
                <wp:positionH relativeFrom="column">
                  <wp:posOffset>-682625</wp:posOffset>
                </wp:positionH>
                <wp:positionV relativeFrom="paragraph">
                  <wp:posOffset>-334010</wp:posOffset>
                </wp:positionV>
                <wp:extent cx="4932680" cy="338455"/>
                <wp:effectExtent l="0" t="0" r="0" b="0"/>
                <wp:wrapNone/>
                <wp:docPr id="20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680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7B15FD2F" w14:textId="22819F5D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电话：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15556611832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6A553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出生年月：200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籍贯：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安徽安庆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84AE" id="文本框 88" o:spid="_x0000_s1050" type="#_x0000_t202" style="position:absolute;left:0;text-align:left;margin-left:-53.75pt;margin-top:-26.3pt;width:388.4pt;height:26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" filled="f" stroked="f">
                <v:textbox>
                  <w:txbxContent>
                    <w:p w14:paraId="7B15FD2F" w14:textId="22819F5D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电话：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15556611832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              </w:t>
                      </w:r>
                      <w:r w:rsidR="006A553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出生年月：200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    籍贯：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安徽安庆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754C4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D892FB" wp14:editId="74F7845B">
                <wp:simplePos x="0" y="0"/>
                <wp:positionH relativeFrom="column">
                  <wp:posOffset>-716280</wp:posOffset>
                </wp:positionH>
                <wp:positionV relativeFrom="paragraph">
                  <wp:posOffset>1762125</wp:posOffset>
                </wp:positionV>
                <wp:extent cx="6677025" cy="331470"/>
                <wp:effectExtent l="0" t="0" r="28575" b="0"/>
                <wp:wrapNone/>
                <wp:docPr id="40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331470"/>
                          <a:chOff x="7745" y="6085"/>
                          <a:chExt cx="10515" cy="522"/>
                        </a:xfrm>
                      </wpg:grpSpPr>
                      <wps:wsp>
                        <wps:cNvPr id="37" name="直接连接符 38"/>
                        <wps:cNvCnPr/>
                        <wps:spPr>
                          <a:xfrm>
                            <a:off x="7839" y="6568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文本框 76"/>
                        <wps:cNvSpPr txBox="1"/>
                        <wps:spPr>
                          <a:xfrm>
                            <a:off x="7745" y="6085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0F362C4C" w14:textId="784730F3" w:rsidR="005E72CD" w:rsidRDefault="002A344E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项目</w:t>
                              </w:r>
                              <w:r w:rsidR="0099016A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9" name="矩形 10"/>
                        <wps:cNvSpPr/>
                        <wps:spPr>
                          <a:xfrm>
                            <a:off x="7788" y="6535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D892FB" id="_x0000_s1051" style="position:absolute;left:0;text-align:left;margin-left:-56.4pt;margin-top:138.75pt;width:525.75pt;height:26.1pt;z-index:251653120;mso-width-relative:margin;mso-height-relative:margin" coordorigin="7745,6085" coordsize="10515,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">
                <v:line id="直接连接符 38" o:spid="_x0000_s1052" style="position:absolute;visibility:visible;mso-wrap-style:square" from="7839,6568" to="18260,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" strokecolor="gray" strokeweight="1.5pt">
                  <v:stroke joinstyle="miter"/>
                </v:line>
                <v:shape id="文本框 76" o:spid="_x0000_s1053" type="#_x0000_t202" style="position:absolute;left:7745;top:6085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0F362C4C" w14:textId="784730F3" w:rsidR="005E72CD" w:rsidRDefault="002A344E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项目</w:t>
                        </w:r>
                        <w:r w:rsidR="0099016A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经历</w:t>
                        </w:r>
                      </w:p>
                    </w:txbxContent>
                  </v:textbox>
                </v:shape>
                <v:rect id="矩形 10" o:spid="_x0000_s1054" style="position:absolute;left:7788;top:6535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09888AC" wp14:editId="75174A39">
                <wp:simplePos x="0" y="0"/>
                <wp:positionH relativeFrom="column">
                  <wp:posOffset>-708660</wp:posOffset>
                </wp:positionH>
                <wp:positionV relativeFrom="paragraph">
                  <wp:posOffset>-854710</wp:posOffset>
                </wp:positionV>
                <wp:extent cx="5407025" cy="554990"/>
                <wp:effectExtent l="0" t="0" r="22225" b="1651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554990"/>
                          <a:chOff x="7946" y="1626"/>
                          <a:chExt cx="8515" cy="860"/>
                        </a:xfrm>
                      </wpg:grpSpPr>
                      <wpg:grpSp>
                        <wpg:cNvPr id="54" name="组合 48"/>
                        <wpg:cNvGrpSpPr/>
                        <wpg:grpSpPr>
                          <a:xfrm>
                            <a:off x="7946" y="1626"/>
                            <a:ext cx="8515" cy="846"/>
                            <a:chOff x="7946" y="1626"/>
                            <a:chExt cx="8515" cy="846"/>
                          </a:xfrm>
                        </wpg:grpSpPr>
                        <wps:wsp>
                          <wps:cNvPr id="55" name="文本框 90"/>
                          <wps:cNvSpPr txBox="1"/>
                          <wps:spPr>
                            <a:xfrm>
                              <a:off x="7946" y="1626"/>
                              <a:ext cx="4989" cy="8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3BEAE9" w14:textId="15B52B24" w:rsidR="005E72CD" w:rsidRDefault="007E2C18">
                                <w:pPr>
                                  <w:pStyle w:val="a3"/>
                                  <w:spacing w:before="0" w:beforeAutospacing="0" w:after="0" w:afterAutospacing="0" w:line="700" w:lineRule="exact"/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</w:pPr>
                                <w:r w:rsidRPr="006731D4">
                                  <w:rPr>
                                    <w:rFonts w:ascii="Calibri" w:cs="Times New Roman" w:hint="eastAsia"/>
                                    <w:b/>
                                    <w:bCs/>
                                    <w:kern w:val="24"/>
                                    <w:sz w:val="36"/>
                                    <w:szCs w:val="36"/>
                                  </w:rPr>
                                  <w:t>曹铭</w:t>
                                </w:r>
                              </w:p>
                            </w:txbxContent>
                          </wps:txbx>
                          <wps:bodyPr vert="horz" wrap="square" anchor="t">
                            <a:spAutoFit/>
                          </wps:bodyPr>
                        </wps:wsp>
                        <wps:wsp>
                          <wps:cNvPr id="56" name="直接连接符 23"/>
                          <wps:cNvCnPr/>
                          <wps:spPr>
                            <a:xfrm>
                              <a:off x="8065" y="2444"/>
                              <a:ext cx="8396" cy="28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57" name="矩形 34"/>
                        <wps:cNvSpPr/>
                        <wps:spPr>
                          <a:xfrm>
                            <a:off x="8065" y="2414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888AC" id="组合 53" o:spid="_x0000_s1055" style="position:absolute;left:0;text-align:left;margin-left:-55.8pt;margin-top:-67.3pt;width:425.75pt;height:43.7pt;z-index:251655168" coordorigin="7946,1626" coordsize="8515,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">
                <v:group id="组合 48" o:spid="_x0000_s1056" style="position:absolute;left:7946;top:1626;width:8515;height:846" coordorigin="7946,1626" coordsize="8515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文本框 90" o:spid="_x0000_s1057" type="#_x0000_t202" style="position:absolute;left:7946;top:1626;width:498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14:paraId="3F3BEAE9" w14:textId="15B52B24" w:rsidR="005E72CD" w:rsidRDefault="007E2C18">
                          <w:pPr>
                            <w:pStyle w:val="a3"/>
                            <w:spacing w:before="0" w:beforeAutospacing="0" w:after="0" w:afterAutospacing="0" w:line="700" w:lineRule="exact"/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</w:pPr>
                          <w:r w:rsidRPr="006731D4">
                            <w:rPr>
                              <w:rFonts w:ascii="Calibri" w:cs="Times New Roman" w:hint="eastAsia"/>
                              <w:b/>
                              <w:bCs/>
                              <w:kern w:val="24"/>
                              <w:sz w:val="36"/>
                              <w:szCs w:val="36"/>
                            </w:rPr>
                            <w:t>曹铭</w:t>
                          </w:r>
                        </w:p>
                      </w:txbxContent>
                    </v:textbox>
                  </v:shape>
                  <v:line id="直接连接符 23" o:spid="_x0000_s1058" style="position:absolute;visibility:visible;mso-wrap-style:square" from="8065,2444" to="16461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" strokecolor="gray [1629]" strokeweight="1.5pt">
                    <v:stroke joinstyle="miter"/>
                  </v:line>
                </v:group>
                <v:rect id="矩形 34" o:spid="_x0000_s1059" style="position:absolute;left:8065;top:241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 w:hint="eastAsia"/>
        </w:rPr>
        <w:t xml:space="preserve"> </w:t>
      </w:r>
    </w:p>
    <w:sectPr w:rsidR="005E72CD" w:rsidRPr="0099016A" w:rsidSect="003A325D">
      <w:pgSz w:w="11906" w:h="16838" w:code="9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B21CE" w14:textId="77777777" w:rsidR="0018189C" w:rsidRDefault="0018189C" w:rsidP="005C0554">
      <w:r>
        <w:separator/>
      </w:r>
    </w:p>
  </w:endnote>
  <w:endnote w:type="continuationSeparator" w:id="0">
    <w:p w14:paraId="5720E946" w14:textId="77777777" w:rsidR="0018189C" w:rsidRDefault="0018189C" w:rsidP="005C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2569B18A-6973-42CE-8BDC-8E7CDEA4C1BC}"/>
    <w:embedBold r:id="rId2" w:subsetted="1" w:fontKey="{58A6C6DA-1B90-4572-A3B3-D4FDDA9739E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4640E5E-EB11-4611-8E0D-BC3D8BB9D667}"/>
    <w:embedBold r:id="rId4" w:fontKey="{2B5557F3-27E3-45E2-B98F-7E5FC812D5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A73CD4B-5E36-40DA-A464-5DFA45C2462B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0FC347" w14:textId="77777777" w:rsidR="0018189C" w:rsidRDefault="0018189C" w:rsidP="005C0554">
      <w:r>
        <w:separator/>
      </w:r>
    </w:p>
  </w:footnote>
  <w:footnote w:type="continuationSeparator" w:id="0">
    <w:p w14:paraId="112D7E86" w14:textId="77777777" w:rsidR="0018189C" w:rsidRDefault="0018189C" w:rsidP="005C0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05502"/>
    <w:multiLevelType w:val="hybridMultilevel"/>
    <w:tmpl w:val="1C0675B8"/>
    <w:lvl w:ilvl="0" w:tplc="B08EBB6E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74C61A0"/>
    <w:multiLevelType w:val="singleLevel"/>
    <w:tmpl w:val="774C61A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7F6C383D"/>
    <w:multiLevelType w:val="singleLevel"/>
    <w:tmpl w:val="7F6C383D"/>
    <w:lvl w:ilvl="0">
      <w:start w:val="1"/>
      <w:numFmt w:val="bullet"/>
      <w:lvlText w:val=""/>
      <w:lvlJc w:val="left"/>
      <w:pPr>
        <w:tabs>
          <w:tab w:val="left" w:pos="195"/>
        </w:tabs>
        <w:ind w:left="195" w:hanging="195"/>
      </w:pPr>
      <w:rPr>
        <w:rFonts w:ascii="Wingdings" w:hAnsi="Wingdings" w:hint="default"/>
        <w:color w:val="404040" w:themeColor="text1" w:themeTint="BF"/>
      </w:rPr>
    </w:lvl>
  </w:abstractNum>
  <w:num w:numId="1" w16cid:durableId="1934901305">
    <w:abstractNumId w:val="1"/>
  </w:num>
  <w:num w:numId="2" w16cid:durableId="1621761277">
    <w:abstractNumId w:val="2"/>
  </w:num>
  <w:num w:numId="3" w16cid:durableId="207107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A3YmEyNzFjZjAwOGQzNTBmNWI2MzdkMzBiOWQ2ZjgifQ=="/>
  </w:docVars>
  <w:rsids>
    <w:rsidRoot w:val="2C9A3632"/>
    <w:rsid w:val="0000748A"/>
    <w:rsid w:val="00024861"/>
    <w:rsid w:val="000328BA"/>
    <w:rsid w:val="00033AAF"/>
    <w:rsid w:val="00041753"/>
    <w:rsid w:val="00046563"/>
    <w:rsid w:val="00063CD4"/>
    <w:rsid w:val="00070AE9"/>
    <w:rsid w:val="00073C35"/>
    <w:rsid w:val="000754C4"/>
    <w:rsid w:val="00076C63"/>
    <w:rsid w:val="00082879"/>
    <w:rsid w:val="00087AED"/>
    <w:rsid w:val="000972B7"/>
    <w:rsid w:val="000A7BFB"/>
    <w:rsid w:val="000B07AE"/>
    <w:rsid w:val="000B16A4"/>
    <w:rsid w:val="000B4CDB"/>
    <w:rsid w:val="000C28E6"/>
    <w:rsid w:val="000C562E"/>
    <w:rsid w:val="000C6039"/>
    <w:rsid w:val="000E11BF"/>
    <w:rsid w:val="000F065F"/>
    <w:rsid w:val="00101BA9"/>
    <w:rsid w:val="001026C8"/>
    <w:rsid w:val="001207BF"/>
    <w:rsid w:val="00124579"/>
    <w:rsid w:val="001270C4"/>
    <w:rsid w:val="001337B8"/>
    <w:rsid w:val="00136914"/>
    <w:rsid w:val="001379A1"/>
    <w:rsid w:val="00150CBD"/>
    <w:rsid w:val="00160267"/>
    <w:rsid w:val="00171A92"/>
    <w:rsid w:val="00176D49"/>
    <w:rsid w:val="0018189C"/>
    <w:rsid w:val="001B0ADB"/>
    <w:rsid w:val="001B3A6D"/>
    <w:rsid w:val="001B4A71"/>
    <w:rsid w:val="001D41AD"/>
    <w:rsid w:val="002338B9"/>
    <w:rsid w:val="00245DA6"/>
    <w:rsid w:val="002469C5"/>
    <w:rsid w:val="00253333"/>
    <w:rsid w:val="00257D44"/>
    <w:rsid w:val="00262D25"/>
    <w:rsid w:val="0027227E"/>
    <w:rsid w:val="00290C09"/>
    <w:rsid w:val="002A344E"/>
    <w:rsid w:val="002C2288"/>
    <w:rsid w:val="002C38FF"/>
    <w:rsid w:val="002C49CD"/>
    <w:rsid w:val="002C59CA"/>
    <w:rsid w:val="002D6332"/>
    <w:rsid w:val="002E1357"/>
    <w:rsid w:val="002E6A98"/>
    <w:rsid w:val="002F0F8F"/>
    <w:rsid w:val="00305243"/>
    <w:rsid w:val="00307D68"/>
    <w:rsid w:val="0032794D"/>
    <w:rsid w:val="00330F09"/>
    <w:rsid w:val="0033628A"/>
    <w:rsid w:val="003505AC"/>
    <w:rsid w:val="00362B03"/>
    <w:rsid w:val="00364D79"/>
    <w:rsid w:val="003718EC"/>
    <w:rsid w:val="00386A03"/>
    <w:rsid w:val="003A11AF"/>
    <w:rsid w:val="003A325D"/>
    <w:rsid w:val="003B29DF"/>
    <w:rsid w:val="003C1923"/>
    <w:rsid w:val="003C22D9"/>
    <w:rsid w:val="003C2C33"/>
    <w:rsid w:val="003D6A65"/>
    <w:rsid w:val="003E509E"/>
    <w:rsid w:val="003F4189"/>
    <w:rsid w:val="003F4379"/>
    <w:rsid w:val="003F6F4D"/>
    <w:rsid w:val="0044075C"/>
    <w:rsid w:val="00446131"/>
    <w:rsid w:val="00470461"/>
    <w:rsid w:val="0049677B"/>
    <w:rsid w:val="004A10AB"/>
    <w:rsid w:val="004A1FA3"/>
    <w:rsid w:val="004A74CE"/>
    <w:rsid w:val="004B6BE6"/>
    <w:rsid w:val="004C656F"/>
    <w:rsid w:val="004E1550"/>
    <w:rsid w:val="004F6467"/>
    <w:rsid w:val="00504E9F"/>
    <w:rsid w:val="00532E26"/>
    <w:rsid w:val="005347BB"/>
    <w:rsid w:val="00556EF2"/>
    <w:rsid w:val="00570DD0"/>
    <w:rsid w:val="00577940"/>
    <w:rsid w:val="00586776"/>
    <w:rsid w:val="005A1E8E"/>
    <w:rsid w:val="005C0554"/>
    <w:rsid w:val="005C4280"/>
    <w:rsid w:val="005D00D1"/>
    <w:rsid w:val="005D6312"/>
    <w:rsid w:val="005E463C"/>
    <w:rsid w:val="005E72CD"/>
    <w:rsid w:val="00604C30"/>
    <w:rsid w:val="00612385"/>
    <w:rsid w:val="00621D87"/>
    <w:rsid w:val="00630741"/>
    <w:rsid w:val="00641574"/>
    <w:rsid w:val="00646434"/>
    <w:rsid w:val="00653B21"/>
    <w:rsid w:val="006731D4"/>
    <w:rsid w:val="00675513"/>
    <w:rsid w:val="00683492"/>
    <w:rsid w:val="006912DE"/>
    <w:rsid w:val="006915AF"/>
    <w:rsid w:val="006962B9"/>
    <w:rsid w:val="006A5535"/>
    <w:rsid w:val="006E2A89"/>
    <w:rsid w:val="006F6A25"/>
    <w:rsid w:val="00714448"/>
    <w:rsid w:val="00714C16"/>
    <w:rsid w:val="0072059A"/>
    <w:rsid w:val="00734776"/>
    <w:rsid w:val="007368A6"/>
    <w:rsid w:val="00740977"/>
    <w:rsid w:val="00744D3D"/>
    <w:rsid w:val="00750633"/>
    <w:rsid w:val="00750F2D"/>
    <w:rsid w:val="00752A9D"/>
    <w:rsid w:val="00762656"/>
    <w:rsid w:val="00767B4A"/>
    <w:rsid w:val="007703DC"/>
    <w:rsid w:val="00780EA1"/>
    <w:rsid w:val="007853BA"/>
    <w:rsid w:val="00785DEF"/>
    <w:rsid w:val="00786296"/>
    <w:rsid w:val="00793DCC"/>
    <w:rsid w:val="007A03A3"/>
    <w:rsid w:val="007A2F31"/>
    <w:rsid w:val="007A7EBA"/>
    <w:rsid w:val="007B23C6"/>
    <w:rsid w:val="007C2D7C"/>
    <w:rsid w:val="007C49BB"/>
    <w:rsid w:val="007C7238"/>
    <w:rsid w:val="007D6E82"/>
    <w:rsid w:val="007E2C18"/>
    <w:rsid w:val="007F4A91"/>
    <w:rsid w:val="008060E9"/>
    <w:rsid w:val="00821CB7"/>
    <w:rsid w:val="008237EC"/>
    <w:rsid w:val="00834D0C"/>
    <w:rsid w:val="008467D2"/>
    <w:rsid w:val="00855AD9"/>
    <w:rsid w:val="00871479"/>
    <w:rsid w:val="00883C89"/>
    <w:rsid w:val="00883CC8"/>
    <w:rsid w:val="00886750"/>
    <w:rsid w:val="00894465"/>
    <w:rsid w:val="00897839"/>
    <w:rsid w:val="008B0264"/>
    <w:rsid w:val="008D662A"/>
    <w:rsid w:val="0090644B"/>
    <w:rsid w:val="00916166"/>
    <w:rsid w:val="009169A7"/>
    <w:rsid w:val="009178DE"/>
    <w:rsid w:val="0093659F"/>
    <w:rsid w:val="00957A7C"/>
    <w:rsid w:val="009649FB"/>
    <w:rsid w:val="0097409C"/>
    <w:rsid w:val="00982BDD"/>
    <w:rsid w:val="00983B8A"/>
    <w:rsid w:val="00985F3E"/>
    <w:rsid w:val="00986FE6"/>
    <w:rsid w:val="0099016A"/>
    <w:rsid w:val="00993ED7"/>
    <w:rsid w:val="009A2342"/>
    <w:rsid w:val="009A32E9"/>
    <w:rsid w:val="009A638D"/>
    <w:rsid w:val="009B613E"/>
    <w:rsid w:val="009C3015"/>
    <w:rsid w:val="009D1950"/>
    <w:rsid w:val="009D405E"/>
    <w:rsid w:val="009F279F"/>
    <w:rsid w:val="009F6474"/>
    <w:rsid w:val="009F7C52"/>
    <w:rsid w:val="00A1117C"/>
    <w:rsid w:val="00A136A4"/>
    <w:rsid w:val="00A429BB"/>
    <w:rsid w:val="00A45711"/>
    <w:rsid w:val="00A563C4"/>
    <w:rsid w:val="00A6247D"/>
    <w:rsid w:val="00A6348C"/>
    <w:rsid w:val="00A70E2B"/>
    <w:rsid w:val="00A74044"/>
    <w:rsid w:val="00A85BC7"/>
    <w:rsid w:val="00A92085"/>
    <w:rsid w:val="00A92CC5"/>
    <w:rsid w:val="00A9561D"/>
    <w:rsid w:val="00A95F7A"/>
    <w:rsid w:val="00A96312"/>
    <w:rsid w:val="00A96331"/>
    <w:rsid w:val="00AA53E8"/>
    <w:rsid w:val="00AC296E"/>
    <w:rsid w:val="00AC350E"/>
    <w:rsid w:val="00AF2D70"/>
    <w:rsid w:val="00B0548F"/>
    <w:rsid w:val="00B17AF6"/>
    <w:rsid w:val="00B23CD8"/>
    <w:rsid w:val="00B26CE3"/>
    <w:rsid w:val="00B36C21"/>
    <w:rsid w:val="00B37CD6"/>
    <w:rsid w:val="00B510A6"/>
    <w:rsid w:val="00B835F2"/>
    <w:rsid w:val="00B86454"/>
    <w:rsid w:val="00BB4655"/>
    <w:rsid w:val="00BB6D7A"/>
    <w:rsid w:val="00BC0E0B"/>
    <w:rsid w:val="00BC50EC"/>
    <w:rsid w:val="00BD41EB"/>
    <w:rsid w:val="00BE4726"/>
    <w:rsid w:val="00C157A4"/>
    <w:rsid w:val="00C57B79"/>
    <w:rsid w:val="00C6280F"/>
    <w:rsid w:val="00C9206D"/>
    <w:rsid w:val="00CA2CD6"/>
    <w:rsid w:val="00CA3B07"/>
    <w:rsid w:val="00CA57B8"/>
    <w:rsid w:val="00CB04D2"/>
    <w:rsid w:val="00CD5855"/>
    <w:rsid w:val="00CF270B"/>
    <w:rsid w:val="00CF320C"/>
    <w:rsid w:val="00D0114C"/>
    <w:rsid w:val="00D13A47"/>
    <w:rsid w:val="00D17C87"/>
    <w:rsid w:val="00D21802"/>
    <w:rsid w:val="00D23C2A"/>
    <w:rsid w:val="00D34667"/>
    <w:rsid w:val="00D41C16"/>
    <w:rsid w:val="00D424A3"/>
    <w:rsid w:val="00D45AD9"/>
    <w:rsid w:val="00D64453"/>
    <w:rsid w:val="00D73046"/>
    <w:rsid w:val="00D8474A"/>
    <w:rsid w:val="00D906DD"/>
    <w:rsid w:val="00DA67C1"/>
    <w:rsid w:val="00DB039D"/>
    <w:rsid w:val="00DB6741"/>
    <w:rsid w:val="00E0091D"/>
    <w:rsid w:val="00E133B6"/>
    <w:rsid w:val="00E239A2"/>
    <w:rsid w:val="00E23C20"/>
    <w:rsid w:val="00E24A58"/>
    <w:rsid w:val="00E31185"/>
    <w:rsid w:val="00E3153F"/>
    <w:rsid w:val="00E403C0"/>
    <w:rsid w:val="00E40AD3"/>
    <w:rsid w:val="00E44C3E"/>
    <w:rsid w:val="00E46D4B"/>
    <w:rsid w:val="00E520B1"/>
    <w:rsid w:val="00E54463"/>
    <w:rsid w:val="00E8130E"/>
    <w:rsid w:val="00E83084"/>
    <w:rsid w:val="00E92408"/>
    <w:rsid w:val="00EA1D69"/>
    <w:rsid w:val="00EB2A7A"/>
    <w:rsid w:val="00EC0BDC"/>
    <w:rsid w:val="00EC434B"/>
    <w:rsid w:val="00ED70A3"/>
    <w:rsid w:val="00EE4477"/>
    <w:rsid w:val="00EE6068"/>
    <w:rsid w:val="00EE7A8C"/>
    <w:rsid w:val="00F1096E"/>
    <w:rsid w:val="00F16206"/>
    <w:rsid w:val="00F24F47"/>
    <w:rsid w:val="00F51472"/>
    <w:rsid w:val="00F642E4"/>
    <w:rsid w:val="00F72164"/>
    <w:rsid w:val="00F734CE"/>
    <w:rsid w:val="00F77A29"/>
    <w:rsid w:val="00F8192C"/>
    <w:rsid w:val="00F85D2D"/>
    <w:rsid w:val="00F9248D"/>
    <w:rsid w:val="00FA6F52"/>
    <w:rsid w:val="00FC3CFC"/>
    <w:rsid w:val="00FC6D31"/>
    <w:rsid w:val="01686E75"/>
    <w:rsid w:val="02CA28F2"/>
    <w:rsid w:val="03791151"/>
    <w:rsid w:val="05D62603"/>
    <w:rsid w:val="066B343E"/>
    <w:rsid w:val="08463DC8"/>
    <w:rsid w:val="0EA20C10"/>
    <w:rsid w:val="0EF154B1"/>
    <w:rsid w:val="109006A5"/>
    <w:rsid w:val="10CE28F8"/>
    <w:rsid w:val="14031377"/>
    <w:rsid w:val="15A63D52"/>
    <w:rsid w:val="15FB2D2B"/>
    <w:rsid w:val="198E1319"/>
    <w:rsid w:val="1B9832DF"/>
    <w:rsid w:val="1D154B88"/>
    <w:rsid w:val="1E3659B1"/>
    <w:rsid w:val="1E601550"/>
    <w:rsid w:val="1FE421F5"/>
    <w:rsid w:val="201663AA"/>
    <w:rsid w:val="21BA7654"/>
    <w:rsid w:val="235235D9"/>
    <w:rsid w:val="287F4466"/>
    <w:rsid w:val="2BF84B09"/>
    <w:rsid w:val="2C9A3632"/>
    <w:rsid w:val="2E05327F"/>
    <w:rsid w:val="2EF800E5"/>
    <w:rsid w:val="30417690"/>
    <w:rsid w:val="32F46915"/>
    <w:rsid w:val="39F66248"/>
    <w:rsid w:val="3A057A35"/>
    <w:rsid w:val="3C882CA8"/>
    <w:rsid w:val="3D005BE5"/>
    <w:rsid w:val="3E474361"/>
    <w:rsid w:val="3EB0595A"/>
    <w:rsid w:val="3EED62FF"/>
    <w:rsid w:val="444710D6"/>
    <w:rsid w:val="4466390E"/>
    <w:rsid w:val="44DA102D"/>
    <w:rsid w:val="44FB4488"/>
    <w:rsid w:val="45CD4445"/>
    <w:rsid w:val="487F152C"/>
    <w:rsid w:val="494A658E"/>
    <w:rsid w:val="49AA004C"/>
    <w:rsid w:val="4AC14AAB"/>
    <w:rsid w:val="4D3D0C4D"/>
    <w:rsid w:val="4F530781"/>
    <w:rsid w:val="507378AD"/>
    <w:rsid w:val="508D1B17"/>
    <w:rsid w:val="53175746"/>
    <w:rsid w:val="53F827C1"/>
    <w:rsid w:val="593E19A3"/>
    <w:rsid w:val="5AAC5A8F"/>
    <w:rsid w:val="5D6926E4"/>
    <w:rsid w:val="5D996914"/>
    <w:rsid w:val="5DD65523"/>
    <w:rsid w:val="600F4A87"/>
    <w:rsid w:val="63D24F12"/>
    <w:rsid w:val="64D64517"/>
    <w:rsid w:val="655D5842"/>
    <w:rsid w:val="66F304B9"/>
    <w:rsid w:val="67B73E4F"/>
    <w:rsid w:val="680924A8"/>
    <w:rsid w:val="689212AF"/>
    <w:rsid w:val="6CB03B31"/>
    <w:rsid w:val="6CF0356A"/>
    <w:rsid w:val="6D553B61"/>
    <w:rsid w:val="6F710557"/>
    <w:rsid w:val="6F9E4BF0"/>
    <w:rsid w:val="73D61E11"/>
    <w:rsid w:val="7500156D"/>
    <w:rsid w:val="757C6BE8"/>
    <w:rsid w:val="764654D5"/>
    <w:rsid w:val="7C6C5DE2"/>
    <w:rsid w:val="7D0A4FD0"/>
    <w:rsid w:val="7D437FD0"/>
    <w:rsid w:val="7F38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5A7A0C7"/>
  <w15:docId w15:val="{60E19359-30B3-467D-91BD-1DBFDE6C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5C0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0554"/>
    <w:rPr>
      <w:rFonts w:ascii="Calibri" w:hAnsi="Calibr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0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0554"/>
    <w:rPr>
      <w:rFonts w:ascii="Calibri" w:hAnsi="Calibri"/>
      <w:kern w:val="2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A1E8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9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19971;&#33426;&#26143;&#31616;&#21382;&#27714;&#32844;&#31616;&#21382;&#31616;&#27905;&#31616;&#21382;&#20010;&#24615;&#31616;&#21382;&#21019;&#24847;&#31616;&#21382;123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431CE7-7E76-4FB6-8F43-E84C2AB9E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简历-七芒星简历求职简历简洁简历个性简历创意简历123.docx</Template>
  <TotalTime>3300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kedao</dc:creator>
  <cp:lastModifiedBy>铭 曹</cp:lastModifiedBy>
  <cp:revision>206</cp:revision>
  <cp:lastPrinted>2025-05-10T13:18:00Z</cp:lastPrinted>
  <dcterms:created xsi:type="dcterms:W3CDTF">2017-07-02T12:23:00Z</dcterms:created>
  <dcterms:modified xsi:type="dcterms:W3CDTF">2025-05-10T13:21:00Z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CEB5313633424DECB13E4E0244FF07F6</vt:lpwstr>
  </property>
</Properties>
</file>