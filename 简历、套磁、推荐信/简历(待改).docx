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41AF3E" w14:textId="7C4BA6AE" w:rsidR="005E72CD" w:rsidRPr="0099016A" w:rsidRDefault="00750633" w:rsidP="00A1117C">
      <w:pPr>
        <w:ind w:leftChars="-540" w:hangingChars="540" w:hanging="1134"/>
        <w:rPr>
          <w:rFonts w:ascii="Times New Roman" w:hAnsi="Times New Roman"/>
        </w:rPr>
      </w:pPr>
      <w:r w:rsidRPr="0099016A"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67968" behindDoc="0" locked="0" layoutInCell="1" allowOverlap="1" wp14:anchorId="1FDC38D4" wp14:editId="55EFF2B7">
                <wp:simplePos x="0" y="0"/>
                <wp:positionH relativeFrom="column">
                  <wp:posOffset>-757967</wp:posOffset>
                </wp:positionH>
                <wp:positionV relativeFrom="paragraph">
                  <wp:posOffset>8141583</wp:posOffset>
                </wp:positionV>
                <wp:extent cx="6793230" cy="1118870"/>
                <wp:effectExtent l="0" t="0" r="0" b="5080"/>
                <wp:wrapNone/>
                <wp:docPr id="15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93230" cy="1118870"/>
                          <a:chOff x="2480" y="14707"/>
                          <a:chExt cx="10698" cy="1609"/>
                        </a:xfrm>
                      </wpg:grpSpPr>
                      <wps:wsp>
                        <wps:cNvPr id="9" name="文本框 86"/>
                        <wps:cNvSpPr txBox="1"/>
                        <wps:spPr>
                          <a:xfrm>
                            <a:off x="2480" y="15272"/>
                            <a:ext cx="10698" cy="10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tbl>
                              <w:tblPr>
                                <w:tblStyle w:val="a4"/>
                                <w:tblW w:w="0" w:type="auto"/>
                                <w:tblBorders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0456"/>
                              </w:tblGrid>
                              <w:tr w:rsidR="00556EF2" w:rsidRPr="00262D25" w14:paraId="508FD839" w14:textId="77777777" w:rsidTr="00824E70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707EEE7B" w14:textId="77777777" w:rsidR="00556EF2" w:rsidRPr="00262D25" w:rsidRDefault="00556EF2" w:rsidP="00556EF2">
                                    <w:pPr>
                                      <w:pStyle w:val="a3"/>
                                      <w:adjustRightInd w:val="0"/>
                                      <w:snapToGrid w:val="0"/>
                                      <w:spacing w:before="0" w:beforeAutospacing="0" w:after="0" w:afterAutospacing="0" w:line="340" w:lineRule="exact"/>
                                      <w:ind w:firstLineChars="50" w:firstLine="95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</w:pP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2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02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4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年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安徽大学优秀学生奖学金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（2%</w:t>
                                    </w:r>
                                    <w:r w:rsidRPr="00262D25">
                                      <w:rPr>
                                        <w:rFonts w:ascii="Times New Roman" w:eastAsia="微软雅黑" w:hAnsi="Times New Roman" w:cs="Times New Roman" w:hint="eastAsia"/>
                                        <w:b/>
                                        <w:bCs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获得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 xml:space="preserve">）                      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校级奖项</w:t>
                                    </w:r>
                                  </w:p>
                                </w:tc>
                              </w:tr>
                              <w:tr w:rsidR="00556EF2" w:rsidRPr="00262D25" w14:paraId="3AB1B253" w14:textId="77777777" w:rsidTr="00824E70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3966E025" w14:textId="77777777" w:rsidR="00556EF2" w:rsidRPr="00262D25" w:rsidRDefault="00556EF2" w:rsidP="00556EF2">
                                    <w:pPr>
                                      <w:pStyle w:val="a3"/>
                                      <w:adjustRightInd w:val="0"/>
                                      <w:snapToGrid w:val="0"/>
                                      <w:spacing w:before="0" w:beforeAutospacing="0" w:after="0" w:afterAutospacing="0" w:line="340" w:lineRule="exact"/>
                                      <w:ind w:firstLineChars="50" w:firstLine="95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</w:pP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2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02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3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年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安徽大学学习一等奖学金                                 校级奖项</w:t>
                                    </w:r>
                                  </w:p>
                                </w:tc>
                              </w:tr>
                            </w:tbl>
                            <w:p w14:paraId="5E820026" w14:textId="05A4F621" w:rsidR="001379A1" w:rsidRPr="00556EF2" w:rsidRDefault="001379A1" w:rsidP="00A1117C">
                              <w:pPr>
                                <w:pStyle w:val="a3"/>
                                <w:spacing w:before="0" w:beforeAutospacing="0" w:after="0" w:afterAutospacing="0" w:line="340" w:lineRule="exact"/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333333"/>
                                  <w:sz w:val="19"/>
                                  <w:szCs w:val="22"/>
                                  <w:lang w:bidi="en-US"/>
                                </w:rPr>
                              </w:pPr>
                            </w:p>
                          </w:txbxContent>
                        </wps:txbx>
                        <wps:bodyPr vert="horz" wrap="square" anchor="t" upright="1">
                          <a:noAutofit/>
                        </wps:bodyPr>
                      </wps:wsp>
                      <wpg:grpSp>
                        <wpg:cNvPr id="13" name="组合 53"/>
                        <wpg:cNvGrpSpPr/>
                        <wpg:grpSpPr>
                          <a:xfrm>
                            <a:off x="2570" y="14707"/>
                            <a:ext cx="10473" cy="509"/>
                            <a:chOff x="5951" y="14184"/>
                            <a:chExt cx="10473" cy="509"/>
                          </a:xfrm>
                        </wpg:grpSpPr>
                        <wps:wsp>
                          <wps:cNvPr id="10" name="直接连接符 41"/>
                          <wps:cNvCnPr/>
                          <wps:spPr>
                            <a:xfrm>
                              <a:off x="6003" y="14616"/>
                              <a:ext cx="10421" cy="0"/>
                            </a:xfrm>
                            <a:prstGeom prst="line">
                              <a:avLst/>
                            </a:prstGeom>
                            <a:ln w="19050" cap="flat" cmpd="sng">
                              <a:solidFill>
                                <a:srgbClr val="80808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1" name="文本框 85"/>
                          <wps:cNvSpPr txBox="1"/>
                          <wps:spPr>
                            <a:xfrm>
                              <a:off x="5951" y="14184"/>
                              <a:ext cx="1502" cy="50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wps:spPr>
                          <wps:txbx>
                            <w:txbxContent>
                              <w:p w14:paraId="25684C8E" w14:textId="51A06B21" w:rsidR="005E72CD" w:rsidRDefault="00556EF2">
                                <w:pPr>
                                  <w:pStyle w:val="a3"/>
                                  <w:spacing w:before="0" w:beforeAutospacing="0" w:after="0" w:afterAutospacing="0" w:line="336" w:lineRule="exact"/>
                                  <w:rPr>
                                    <w:rFonts w:hint="eastAsia"/>
                                    <w:color w:val="5270AF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="Times New Roman" w:hint="eastAsia"/>
                                    <w:b/>
                                    <w:bCs/>
                                    <w:color w:val="5270AF"/>
                                  </w:rPr>
                                  <w:t>获奖</w:t>
                                </w:r>
                                <w:r w:rsidR="001379A1">
                                  <w:rPr>
                                    <w:rFonts w:ascii="微软雅黑" w:eastAsia="微软雅黑" w:hAnsi="微软雅黑" w:cs="Times New Roman" w:hint="eastAsia"/>
                                    <w:b/>
                                    <w:bCs/>
                                    <w:color w:val="5270AF"/>
                                  </w:rPr>
                                  <w:t>经历</w:t>
                                </w:r>
                              </w:p>
                            </w:txbxContent>
                          </wps:txbx>
                          <wps:bodyPr vert="horz" wrap="square" anchor="t" upright="1">
                            <a:noAutofit/>
                          </wps:bodyPr>
                        </wps:wsp>
                        <wps:wsp>
                          <wps:cNvPr id="12" name="矩形 19"/>
                          <wps:cNvSpPr/>
                          <wps:spPr>
                            <a:xfrm>
                              <a:off x="5992" y="14581"/>
                              <a:ext cx="1230" cy="72"/>
                            </a:xfrm>
                            <a:prstGeom prst="rect">
                              <a:avLst/>
                            </a:prstGeom>
                            <a:solidFill>
                              <a:srgbClr val="5270AF"/>
                            </a:solidFill>
                            <a:ln w="12700">
                              <a:noFill/>
                            </a:ln>
                          </wps:spPr>
                          <wps:bodyPr vert="horz" wrap="square" anchor="ctr" upright="1"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DC38D4" id="组合 15" o:spid="_x0000_s1026" style="position:absolute;left:0;text-align:left;margin-left:-59.7pt;margin-top:641.05pt;width:534.9pt;height:88.1pt;z-index:251667968;mso-width-relative:margin;mso-height-relative:margin" coordorigin="2480,14707" coordsize="10698,1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MRDnAMAAMkKAAAOAAAAZHJzL2Uyb0RvYy54bWzEVstu1DAU3SPxD5b3NI9O5hE1rYDSbhBU&#10;Aj7AkzgPKbGN7WmmrBGwQqzYgEAggYTEkh1CfE1bPoNrJ5OZ9CFVRS0aKZP4Xl/fe3yOrze25lWJ&#10;9qlUBWcR9tZcjCiLeVKwLMJPHu/cGmOkNGEJKTmjET6gCm9t3ryxUYuQ+jznZUIlgiBMhbWIcK61&#10;CB1HxTmtiFrjgjIwplxWRMOnzJxEkhqiV6Xju+7QqblMhOQxVQpGtxsj3rTx05TG+mGaKqpRGWHI&#10;TduntM+peTqbGyTMJBF5EbdpkEtkUZGCwaJdqG2iCZrJ4lSoqoglVzzVazGvHJ6mRUxtDVCN556o&#10;ZlfymbC1ZGGdiQ4mgPYETpcOGz/Y35XikdiTgEQtMsDCfpla5qmszD9kieYWsoMOMjrXKIbB4Wiy&#10;7q8DsjHYPM8bj0ctqHEOyJt5/mAMdmMejNxRg3ic32sDeO5wAhyx04fuxJidxdJOL6FaAEXUEgX1&#10;byg8yomgFlwVAgp7EhVJhCcYMVIBUY/evjx6//3o0ws0HpqkzOrgZpBCen6HQ2HeYlzB4BmALQsP&#10;/JHfFL7AbbVsdzDolU1CIZXepbxC5iXCEmhs2UX27yvdILRwMesyvlOUJYyTsGSohioCP7ATOgtg&#10;WjKA1pTRpGve9Hw6b2ub8uQASgMpw4I5l88wqkEWEVZPZ0RSjAiLYTjCGqOZkEWWg5/XLnJ7pnla&#10;2MxM2CZWuxps2Qqzmtcl3t76AvDjn88P37xCwXqDambQvig1/QBYd4JiS6QHI1jEECxo+EXCjpvB&#10;JPDaid7Y7oIxLrl5cur/pKYHJTbcPH734+j1lz+/P8Dz+PtXNOiYCJjdZa2WFxu9UFMn5KHrAiBW&#10;kEPPkpuEK2j5gIhBy+q4K/gUKcuCGfmQ8BxSNkz0Jm5gTgfDpLQkQJ64EqAzxTI7WfGySAx7TSQl&#10;s+ndEkhI4LQeu+bXCqPnZqi/TVTe+FlTI66q0FRaGeSUJPdYgvSBAC0zaD1A5whXNMGopNCpzJv1&#10;1KQoL+J5toAapkMgK6yW6tdwTHmwR6fOqcBUdIlz6iwRdHwIXL8nnvMJcaWnlD2cO5pf9WF1HTsI&#10;sLZq/vjt8Ndn5Nnet7J97Wae01yCyQQiWBEHYwvMioi7jty0ncvvWU93PXlCS3Nv7xjGQfSeWyt8&#10;sLsX6UEX3stYy17r6alueVWwWrT3JZtae7czF7LVb+u1vIFu/gUAAP//AwBQSwMEFAAGAAgAAAAh&#10;AKRRf8rjAAAADgEAAA8AAABkcnMvZG93bnJldi54bWxMj8FqwzAQRO+F/oPYQm+JLCcujmM5hND2&#10;FApNCiU3xdrYJpZkLMV2/r7bU3vcmcfsTL6ZTMsG7H3jrAQxj4ChLZ1ubCXh6/g2S4H5oKxWrbMo&#10;4Y4eNsXjQ64y7Ub7icMhVIxCrM+UhDqELuPclzUa5eeuQ0vexfVGBTr7iutejRRuWh5H0Qs3qrH0&#10;oVYd7mosr4ebkfA+qnG7EK/D/nrZ3U/H5ON7L1DK56dpuwYWcAp/MPzWp+pQUKezu1ntWSthJsRq&#10;SSw5cRoLYMSskoikM0nLJF0AL3L+f0bxAwAA//8DAFBLAQItABQABgAIAAAAIQC2gziS/gAAAOEB&#10;AAATAAAAAAAAAAAAAAAAAAAAAABbQ29udGVudF9UeXBlc10ueG1sUEsBAi0AFAAGAAgAAAAhADj9&#10;If/WAAAAlAEAAAsAAAAAAAAAAAAAAAAALwEAAF9yZWxzLy5yZWxzUEsBAi0AFAAGAAgAAAAhAKBs&#10;xEOcAwAAyQoAAA4AAAAAAAAAAAAAAAAALgIAAGRycy9lMm9Eb2MueG1sUEsBAi0AFAAGAAgAAAAh&#10;AKRRf8rjAAAADgEAAA8AAAAAAAAAAAAAAAAA9gUAAGRycy9kb3ducmV2LnhtbFBLBQYAAAAABAAE&#10;APMAAAAG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86" o:spid="_x0000_s1027" type="#_x0000_t202" style="position:absolute;left:2480;top:15272;width:10698;height:1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z9ZwwAAANoAAAAPAAAAZHJzL2Rvd25yZXYueG1sRI9Ba8JA&#10;FITvQv/D8grezG7FShPdhFIRPLVoq+DtkX0modm3Ibua+O+7hUKPw8x8w6yL0bbiRr1vHGt4ShQI&#10;4tKZhisNX5/b2QsIH5ANto5Jw508FPnDZI2ZcQPv6XYIlYgQ9hlqqEPoMil9WZNFn7iOOHoX11sM&#10;UfaVND0OEW5bOVdqKS02HBdq7OitpvL7cLUaju+X82mhPqqNfe4GNyrJNpVaTx/H1xWIQGP4D/+1&#10;d0ZDCr9X4g2Q+Q8AAAD//wMAUEsBAi0AFAAGAAgAAAAhANvh9svuAAAAhQEAABMAAAAAAAAAAAAA&#10;AAAAAAAAAFtDb250ZW50X1R5cGVzXS54bWxQSwECLQAUAAYACAAAACEAWvQsW78AAAAVAQAACwAA&#10;AAAAAAAAAAAAAAAfAQAAX3JlbHMvLnJlbHNQSwECLQAUAAYACAAAACEANDc/WcMAAADaAAAADwAA&#10;AAAAAAAAAAAAAAAHAgAAZHJzL2Rvd25yZXYueG1sUEsFBgAAAAADAAMAtwAAAPcCAAAAAA==&#10;" filled="f" stroked="f">
                  <v:textbox>
                    <w:txbxContent>
                      <w:tbl>
                        <w:tblPr>
                          <w:tblStyle w:val="a4"/>
                          <w:tblW w:w="0" w:type="auto"/>
                          <w:tblBorders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  <w:tblLook w:val="04A0" w:firstRow="1" w:lastRow="0" w:firstColumn="1" w:lastColumn="0" w:noHBand="0" w:noVBand="1"/>
                        </w:tblPr>
                        <w:tblGrid>
                          <w:gridCol w:w="10456"/>
                        </w:tblGrid>
                        <w:tr w:rsidR="00556EF2" w:rsidRPr="00262D25" w14:paraId="508FD839" w14:textId="77777777" w:rsidTr="00824E70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707EEE7B" w14:textId="77777777" w:rsidR="00556EF2" w:rsidRPr="00262D25" w:rsidRDefault="00556EF2" w:rsidP="00556EF2">
                              <w:pPr>
                                <w:pStyle w:val="a3"/>
                                <w:adjustRightInd w:val="0"/>
                                <w:snapToGrid w:val="0"/>
                                <w:spacing w:before="0" w:beforeAutospacing="0" w:after="0" w:afterAutospacing="0" w:line="340" w:lineRule="exact"/>
                                <w:ind w:firstLineChars="50" w:firstLine="95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2</w:t>
                              </w:r>
                              <w:r w:rsidRPr="00262D25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02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4</w:t>
                              </w:r>
                              <w:r w:rsidRPr="00262D25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年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安徽大学优秀学生奖学金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（2%</w:t>
                              </w:r>
                              <w:r w:rsidRPr="00262D25">
                                <w:rPr>
                                  <w:rFonts w:ascii="Times New Roman" w:eastAsia="微软雅黑" w:hAnsi="Times New Roman" w:cs="Times New Roman" w:hint="eastAsia"/>
                                  <w:b/>
                                  <w:bCs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获得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 xml:space="preserve">）                      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校级奖项</w:t>
                              </w:r>
                            </w:p>
                          </w:tc>
                        </w:tr>
                        <w:tr w:rsidR="00556EF2" w:rsidRPr="00262D25" w14:paraId="3AB1B253" w14:textId="77777777" w:rsidTr="00824E70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3966E025" w14:textId="77777777" w:rsidR="00556EF2" w:rsidRPr="00262D25" w:rsidRDefault="00556EF2" w:rsidP="00556EF2">
                              <w:pPr>
                                <w:pStyle w:val="a3"/>
                                <w:adjustRightInd w:val="0"/>
                                <w:snapToGrid w:val="0"/>
                                <w:spacing w:before="0" w:beforeAutospacing="0" w:after="0" w:afterAutospacing="0" w:line="340" w:lineRule="exact"/>
                                <w:ind w:firstLineChars="50" w:firstLine="95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2</w:t>
                              </w:r>
                              <w:r w:rsidRPr="00262D25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02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3</w:t>
                              </w:r>
                              <w:r w:rsidRPr="00262D25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年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安徽大学学习一等奖学金                                 校级奖项</w:t>
                              </w:r>
                            </w:p>
                          </w:tc>
                        </w:tr>
                      </w:tbl>
                      <w:p w14:paraId="5E820026" w14:textId="05A4F621" w:rsidR="001379A1" w:rsidRPr="00556EF2" w:rsidRDefault="001379A1" w:rsidP="00A1117C">
                        <w:pPr>
                          <w:pStyle w:val="a3"/>
                          <w:spacing w:before="0" w:beforeAutospacing="0" w:after="0" w:afterAutospacing="0" w:line="340" w:lineRule="exact"/>
                          <w:rPr>
                            <w:rFonts w:ascii="微软雅黑" w:eastAsia="微软雅黑" w:hAnsi="微软雅黑" w:cs="微软雅黑" w:hint="eastAsia"/>
                            <w:b/>
                            <w:bCs/>
                            <w:color w:val="333333"/>
                            <w:sz w:val="19"/>
                            <w:szCs w:val="22"/>
                            <w:lang w:bidi="en-US"/>
                          </w:rPr>
                        </w:pPr>
                      </w:p>
                    </w:txbxContent>
                  </v:textbox>
                </v:shape>
                <v:group id="_x0000_s1028" style="position:absolute;left:2570;top:14707;width:10473;height:509" coordorigin="5951,14184" coordsize="10473,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line id="直接连接符 41" o:spid="_x0000_s1029" style="position:absolute;visibility:visible;mso-wrap-style:square" from="6003,14616" to="16424,14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eCPxQAAANsAAAAPAAAAZHJzL2Rvd25yZXYueG1sRI9Ba8JA&#10;EIXvgv9hGaEX0U1LSSW6ii0UhIKgFfE4ZsckmJ0N2W1M++s7B8HbDO/Ne98sVr2rVUdtqDwbeJ4m&#10;oIhzbysuDBy+PyczUCEiW6w9k4FfCrBaDgcLzKy/8Y66fSyUhHDI0EAZY5NpHfKSHIapb4hFu/jW&#10;YZS1LbRt8SbhrtYvSZJqhxVLQ4kNfZSUX/c/zkA6jl9v2/Xm7zTuzojvR+3T14sxT6N+PQcVqY8P&#10;8/16YwVf6OUXGUAv/wEAAP//AwBQSwECLQAUAAYACAAAACEA2+H2y+4AAACFAQAAEwAAAAAAAAAA&#10;AAAAAAAAAAAAW0NvbnRlbnRfVHlwZXNdLnhtbFBLAQItABQABgAIAAAAIQBa9CxbvwAAABUBAAAL&#10;AAAAAAAAAAAAAAAAAB8BAABfcmVscy8ucmVsc1BLAQItABQABgAIAAAAIQC9EeCPxQAAANsAAAAP&#10;AAAAAAAAAAAAAAAAAAcCAABkcnMvZG93bnJldi54bWxQSwUGAAAAAAMAAwC3AAAA+QIAAAAA&#10;" strokecolor="gray" strokeweight="1.5pt">
                    <v:stroke joinstyle="miter"/>
                  </v:line>
                  <v:shape id="文本框 85" o:spid="_x0000_s1030" type="#_x0000_t202" style="position:absolute;left:5951;top:14184;width:1502;height:5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BiwAAAANsAAAAPAAAAZHJzL2Rvd25yZXYueG1sRE9Li8Iw&#10;EL4L/ocwgjdNFBW3GkUUwZOLj13Y29CMbbGZlCba+u83Cwve5uN7znLd2lI8qfaFYw2joQJBnDpT&#10;cKbhetkP5iB8QDZYOiYNL/KwXnU7S0yMa/hEz3PIRAxhn6CGPIQqkdKnOVn0Q1cRR+7maoshwjqT&#10;psYmhttSjpWaSYsFx4YcK9rmlN7PD6vh63j7+Z6oz2xnp1XjWiXZfkit+712swARqA1v8b/7YOL8&#10;Efz9Eg+Qq18AAAD//wMAUEsBAi0AFAAGAAgAAAAhANvh9svuAAAAhQEAABMAAAAAAAAAAAAAAAAA&#10;AAAAAFtDb250ZW50X1R5cGVzXS54bWxQSwECLQAUAAYACAAAACEAWvQsW78AAAAVAQAACwAAAAAA&#10;AAAAAAAAAAAfAQAAX3JlbHMvLnJlbHNQSwECLQAUAAYACAAAACEAM8xwYsAAAADbAAAADwAAAAAA&#10;AAAAAAAAAAAHAgAAZHJzL2Rvd25yZXYueG1sUEsFBgAAAAADAAMAtwAAAPQCAAAAAA==&#10;" filled="f" stroked="f">
                    <v:textbox>
                      <w:txbxContent>
                        <w:p w14:paraId="25684C8E" w14:textId="51A06B21" w:rsidR="005E72CD" w:rsidRDefault="00556EF2">
                          <w:pPr>
                            <w:pStyle w:val="a3"/>
                            <w:spacing w:before="0" w:beforeAutospacing="0" w:after="0" w:afterAutospacing="0" w:line="336" w:lineRule="exact"/>
                            <w:rPr>
                              <w:rFonts w:hint="eastAsia"/>
                              <w:color w:val="5270AF"/>
                            </w:rPr>
                          </w:pPr>
                          <w:r>
                            <w:rPr>
                              <w:rFonts w:ascii="微软雅黑" w:eastAsia="微软雅黑" w:hAnsi="微软雅黑" w:cs="Times New Roman" w:hint="eastAsia"/>
                              <w:b/>
                              <w:bCs/>
                              <w:color w:val="5270AF"/>
                            </w:rPr>
                            <w:t>获奖</w:t>
                          </w:r>
                          <w:r w:rsidR="001379A1">
                            <w:rPr>
                              <w:rFonts w:ascii="微软雅黑" w:eastAsia="微软雅黑" w:hAnsi="微软雅黑" w:cs="Times New Roman" w:hint="eastAsia"/>
                              <w:b/>
                              <w:bCs/>
                              <w:color w:val="5270AF"/>
                            </w:rPr>
                            <w:t>经历</w:t>
                          </w:r>
                        </w:p>
                      </w:txbxContent>
                    </v:textbox>
                  </v:shape>
                  <v:rect id="矩形 19" o:spid="_x0000_s1031" style="position:absolute;left:5992;top:14581;width:1230;height: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CzwwgAAANsAAAAPAAAAZHJzL2Rvd25yZXYueG1sRE9Ni8Iw&#10;EL0v+B/CCF4WTfWwLNUoIoiCim4VvA7N2FabSWliW//9RljY2zze58wWnSlFQ7UrLCsYjyIQxKnV&#10;BWcKLuf18BuE88gaS8uk4EUOFvPexwxjbVv+oSbxmQgh7GJUkHtfxVK6NCeDbmQr4sDdbG3QB1hn&#10;UtfYhnBTykkUfUmDBYeGHCta5ZQ+kqdRQOfLvtifus11/TxdD8ln0953R6UG/W45BeGp8//iP/dW&#10;h/kTeP8SDpDzXwAAAP//AwBQSwECLQAUAAYACAAAACEA2+H2y+4AAACFAQAAEwAAAAAAAAAAAAAA&#10;AAAAAAAAW0NvbnRlbnRfVHlwZXNdLnhtbFBLAQItABQABgAIAAAAIQBa9CxbvwAAABUBAAALAAAA&#10;AAAAAAAAAAAAAB8BAABfcmVscy8ucmVsc1BLAQItABQABgAIAAAAIQBjGCzwwgAAANsAAAAPAAAA&#10;AAAAAAAAAAAAAAcCAABkcnMvZG93bnJldi54bWxQSwUGAAAAAAMAAwC3AAAA9gIAAAAA&#10;" fillcolor="#5270af" stroked="f" strokeweight="1pt"/>
                </v:group>
              </v:group>
            </w:pict>
          </mc:Fallback>
        </mc:AlternateContent>
      </w:r>
      <w:r w:rsidRPr="0099016A"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93568" behindDoc="0" locked="0" layoutInCell="1" allowOverlap="1" wp14:anchorId="686DB859" wp14:editId="2106A543">
                <wp:simplePos x="0" y="0"/>
                <wp:positionH relativeFrom="column">
                  <wp:posOffset>-755650</wp:posOffset>
                </wp:positionH>
                <wp:positionV relativeFrom="paragraph">
                  <wp:posOffset>6188075</wp:posOffset>
                </wp:positionV>
                <wp:extent cx="6781165" cy="2145030"/>
                <wp:effectExtent l="0" t="0" r="635" b="0"/>
                <wp:wrapNone/>
                <wp:docPr id="14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165" cy="2145030"/>
                          <a:chOff x="2532" y="11909"/>
                          <a:chExt cx="10679" cy="2924"/>
                        </a:xfrm>
                      </wpg:grpSpPr>
                      <wpg:grpSp>
                        <wpg:cNvPr id="7" name="组合 51"/>
                        <wpg:cNvGrpSpPr/>
                        <wpg:grpSpPr>
                          <a:xfrm>
                            <a:off x="2532" y="11909"/>
                            <a:ext cx="10511" cy="518"/>
                            <a:chOff x="5913" y="11788"/>
                            <a:chExt cx="10511" cy="518"/>
                          </a:xfrm>
                        </wpg:grpSpPr>
                        <wps:wsp>
                          <wps:cNvPr id="4" name="直接连接符 40"/>
                          <wps:cNvCnPr/>
                          <wps:spPr>
                            <a:xfrm>
                              <a:off x="6003" y="12269"/>
                              <a:ext cx="10421" cy="0"/>
                            </a:xfrm>
                            <a:prstGeom prst="line">
                              <a:avLst/>
                            </a:prstGeom>
                            <a:ln w="19050" cap="flat" cmpd="sng">
                              <a:solidFill>
                                <a:srgbClr val="80808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5" name="文本框 82"/>
                          <wps:cNvSpPr txBox="1"/>
                          <wps:spPr>
                            <a:xfrm>
                              <a:off x="5913" y="11788"/>
                              <a:ext cx="1546" cy="4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wps:spPr>
                          <wps:txbx>
                            <w:txbxContent>
                              <w:p w14:paraId="5273F46A" w14:textId="3CE73588" w:rsidR="005E72CD" w:rsidRDefault="00780EA1">
                                <w:pPr>
                                  <w:pStyle w:val="a3"/>
                                  <w:spacing w:before="0" w:beforeAutospacing="0" w:after="0" w:afterAutospacing="0" w:line="336" w:lineRule="exact"/>
                                  <w:rPr>
                                    <w:rFonts w:hint="eastAsia"/>
                                    <w:color w:val="5270AF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="Times New Roman" w:hint="eastAsia"/>
                                    <w:b/>
                                    <w:bCs/>
                                    <w:color w:val="5270AF"/>
                                  </w:rPr>
                                  <w:t>获奖</w:t>
                                </w:r>
                                <w:r w:rsidR="0072059A">
                                  <w:rPr>
                                    <w:rFonts w:ascii="微软雅黑" w:eastAsia="微软雅黑" w:hAnsi="微软雅黑" w:cs="Times New Roman" w:hint="eastAsia"/>
                                    <w:b/>
                                    <w:bCs/>
                                    <w:color w:val="5270AF"/>
                                  </w:rPr>
                                  <w:t>经历</w:t>
                                </w:r>
                              </w:p>
                            </w:txbxContent>
                          </wps:txbx>
                          <wps:bodyPr vert="horz" wrap="square" anchor="t" upright="1">
                            <a:noAutofit/>
                          </wps:bodyPr>
                        </wps:wsp>
                        <wps:wsp>
                          <wps:cNvPr id="6" name="矩形 16"/>
                          <wps:cNvSpPr/>
                          <wps:spPr>
                            <a:xfrm>
                              <a:off x="5992" y="12234"/>
                              <a:ext cx="1230" cy="72"/>
                            </a:xfrm>
                            <a:prstGeom prst="rect">
                              <a:avLst/>
                            </a:prstGeom>
                            <a:solidFill>
                              <a:srgbClr val="5270AF"/>
                            </a:solidFill>
                            <a:ln w="12700">
                              <a:noFill/>
                            </a:ln>
                          </wps:spPr>
                          <wps:bodyPr vert="horz" wrap="square" anchor="ctr" upright="1"/>
                        </wps:wsp>
                      </wpg:grpSp>
                      <wps:wsp>
                        <wps:cNvPr id="61" name="文本框 77"/>
                        <wps:cNvSpPr txBox="1"/>
                        <wps:spPr>
                          <a:xfrm>
                            <a:off x="2559" y="12543"/>
                            <a:ext cx="10652" cy="2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tbl>
                              <w:tblPr>
                                <w:tblStyle w:val="a4"/>
                                <w:tblW w:w="0" w:type="auto"/>
                                <w:tblBorders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0456"/>
                              </w:tblGrid>
                              <w:tr w:rsidR="00A9561D" w14:paraId="405A1D4D" w14:textId="77777777" w:rsidTr="00262D25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1FBA6450" w14:textId="21DC9D9D" w:rsidR="00A9561D" w:rsidRPr="00262D25" w:rsidRDefault="00A9561D" w:rsidP="00262D25">
                                    <w:pPr>
                                      <w:pStyle w:val="a3"/>
                                      <w:adjustRightInd w:val="0"/>
                                      <w:snapToGrid w:val="0"/>
                                      <w:spacing w:before="0" w:beforeAutospacing="0" w:after="0" w:afterAutospacing="0" w:line="360" w:lineRule="auto"/>
                                      <w:ind w:firstLineChars="50" w:firstLine="95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</w:pP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2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0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24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年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“高教社杯”全国大学生数学建模竞赛</w:t>
                                    </w:r>
                                    <w:r w:rsidR="00897839"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（</w:t>
                                    </w:r>
                                    <w:r w:rsidR="00897839" w:rsidRPr="00262D25"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前0.5%</w:t>
                                    </w:r>
                                    <w:r w:rsidR="00897839"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） </w:t>
                                    </w:r>
                                    <w:r w:rsidR="000C562E"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        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国家级一等奖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 </w:t>
                                    </w:r>
                                    <w:r w:rsidR="000C562E"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             </w:t>
                                    </w:r>
                                    <w:r w:rsidR="002E1357"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           </w:t>
                                    </w:r>
                                    <w:r w:rsidR="000C562E"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 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队长</w:t>
                                    </w:r>
                                  </w:p>
                                </w:tc>
                              </w:tr>
                              <w:tr w:rsidR="00A9561D" w14:paraId="2F14EB92" w14:textId="77777777" w:rsidTr="00262D25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5C22F833" w14:textId="710B8B53" w:rsidR="00A9561D" w:rsidRPr="00262D25" w:rsidRDefault="00A9561D" w:rsidP="00262D25">
                                    <w:pPr>
                                      <w:pStyle w:val="a3"/>
                                      <w:adjustRightInd w:val="0"/>
                                      <w:snapToGrid w:val="0"/>
                                      <w:spacing w:before="0" w:beforeAutospacing="0" w:after="0" w:afterAutospacing="0" w:line="340" w:lineRule="exact"/>
                                      <w:ind w:firstLineChars="50" w:firstLine="95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</w:pP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第十</w:t>
                                    </w:r>
                                    <w:r w:rsidR="00EA1D69"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五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届</w:t>
                                    </w:r>
                                    <w:r w:rsidR="001207BF"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“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蓝桥杯</w:t>
                                    </w:r>
                                    <w:r w:rsidR="001207BF"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”</w:t>
                                    </w:r>
                                    <w:r w:rsidR="00F72164"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程序设计大赛</w:t>
                                    </w:r>
                                    <w:r w:rsidRPr="00262D25">
                                      <w:rPr>
                                        <w:rFonts w:ascii="Times New Roman" w:eastAsia="微软雅黑" w:hAnsi="Times New Roman" w:cs="Times New Roman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C/C++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组</w:t>
                                    </w:r>
                                    <w:r w:rsidR="000C562E"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                        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省</w:t>
                                    </w:r>
                                    <w:r w:rsidR="000C562E"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级二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等奖</w:t>
                                    </w:r>
                                  </w:p>
                                </w:tc>
                              </w:tr>
                              <w:tr w:rsidR="00082879" w14:paraId="65286DB1" w14:textId="77777777" w:rsidTr="00262D25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0F0F9DE1" w14:textId="078DEF2F" w:rsidR="00082879" w:rsidRPr="00262D25" w:rsidRDefault="00EC0BDC" w:rsidP="00262D25">
                                    <w:pPr>
                                      <w:pStyle w:val="a3"/>
                                      <w:adjustRightInd w:val="0"/>
                                      <w:snapToGrid w:val="0"/>
                                      <w:spacing w:before="0" w:beforeAutospacing="0" w:after="0" w:afterAutospacing="0" w:line="340" w:lineRule="exact"/>
                                      <w:ind w:firstLineChars="50" w:firstLine="95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第十五届“正大杯”市场调研大赛                                省级二等奖</w:t>
                                    </w:r>
                                  </w:p>
                                </w:tc>
                              </w:tr>
                              <w:tr w:rsidR="00A9561D" w14:paraId="583BB178" w14:textId="77777777" w:rsidTr="00262D25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24DDEAB9" w14:textId="724865BD" w:rsidR="00A9561D" w:rsidRPr="00262D25" w:rsidRDefault="00EC0BDC" w:rsidP="00262D25">
                                    <w:pPr>
                                      <w:pStyle w:val="a3"/>
                                      <w:adjustRightInd w:val="0"/>
                                      <w:snapToGrid w:val="0"/>
                                      <w:spacing w:before="0" w:beforeAutospacing="0" w:after="0" w:afterAutospacing="0" w:line="340" w:lineRule="exact"/>
                                      <w:ind w:firstLineChars="50" w:firstLine="95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互联网学院程序设计大赛                                        校级二等奖</w:t>
                                    </w:r>
                                  </w:p>
                                </w:tc>
                              </w:tr>
                              <w:tr w:rsidR="00A9561D" w14:paraId="3F4F7A0D" w14:textId="77777777" w:rsidTr="00262D25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335FB796" w14:textId="2830BAE7" w:rsidR="00A9561D" w:rsidRPr="00262D25" w:rsidRDefault="00A9561D" w:rsidP="00262D25">
                                    <w:pPr>
                                      <w:pStyle w:val="a3"/>
                                      <w:adjustRightInd w:val="0"/>
                                      <w:snapToGrid w:val="0"/>
                                      <w:spacing w:before="0" w:beforeAutospacing="0" w:after="0" w:afterAutospacing="0" w:line="340" w:lineRule="exact"/>
                                      <w:ind w:firstLineChars="50" w:firstLine="95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</w:pPr>
                                  </w:p>
                                </w:tc>
                              </w:tr>
                              <w:tr w:rsidR="00750633" w14:paraId="5B75234D" w14:textId="77777777" w:rsidTr="00262D25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6B4F4774" w14:textId="35089C68" w:rsidR="00750633" w:rsidRPr="00262D25" w:rsidRDefault="00750633" w:rsidP="00082879">
                                    <w:pPr>
                                      <w:pStyle w:val="a3"/>
                                      <w:adjustRightInd w:val="0"/>
                                      <w:snapToGrid w:val="0"/>
                                      <w:spacing w:before="0" w:beforeAutospacing="0" w:after="0" w:afterAutospacing="0" w:line="340" w:lineRule="exact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B38DE93" w14:textId="77777777" w:rsidR="005E72CD" w:rsidRPr="00D17C87" w:rsidRDefault="005E72CD">
                              <w:pPr>
                                <w:pStyle w:val="a3"/>
                                <w:spacing w:before="0" w:beforeAutospacing="0" w:after="0" w:afterAutospacing="0" w:line="340" w:lineRule="exact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</w:p>
                          </w:txbxContent>
                        </wps:txbx>
                        <wps:bodyPr vert="horz" wrap="square" anchor="t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6DB859" id="组合 14" o:spid="_x0000_s1032" style="position:absolute;left:0;text-align:left;margin-left:-59.5pt;margin-top:487.25pt;width:533.95pt;height:168.9pt;z-index:251693568;mso-width-relative:margin;mso-height-relative:margin" coordorigin="2532,11909" coordsize="10679,2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GVRqAMAAM0KAAAOAAAAZHJzL2Uyb0RvYy54bWy8Vk9v5DQUvyPxHSzfaRLPODOJOl0t220v&#10;CFZa+ABu4vyREtvYns6UM4I9IU5cQCCQQELaIzeE+DTb5WPw7DiZnaFFpWirkTJObL+89/vznONH&#10;275Dl1ybVooVTo5ijLgoZNmKeoU/+fjsvSVGxjJRsk4KvsJX3OBHJ+++c7xROSeykV3JNYIgwuQb&#10;tcKNtSqPIlM0vGfmSCouYLKSumcWbnUdlZptIHrfRSSO02gjdam0LLgx8PR0mMQnPn5V8cJ+VFWG&#10;W9StMORm/VX764W7RifHLK81U01bhDTYPbLoWSvgpVOoU2YZWuv2H6H6ttDSyMoeFbKPZFW1Bfc1&#10;QDVJfFDNuZZr5Wup802tJpgA2gOc7h22+PDyXKvn6pkGJDaqBiz8natlW+ne/UOWaOshu5og41uL&#10;CniYLpZJklKMCpgjyZzGswBq0QDybh+hM4IRTCdJFmcD4kXzNARI4nSRhe0ZmbvpaHx1tJfQdDMk&#10;Cpk/06gtV3iBkWA9iOv175+/+voFoomL4pb/h+puynIsMolpkgw50mQ5VhDKo1kyC+UtltPkrrzD&#10;rbdWBwYwO47N/+P4ecMU99IxDoWA1HxC6tvfrr/6+a8/v4fr65e/oLknbaP84iciqMHkBoRxgxTS&#10;OA41E5IGSndgzUkAywed6mW50saec9kjN1jhrhUuRZazyw+MHYgfl7jHnUAbUE0WU3BuwaA7VB2z&#10;MOwVsG5E7Tcb2bXlWdt1bovR9cWTTqNLBn5fxu4XFLW3zL3llJlmWOenBlb71nINmbC84ax8Kkpk&#10;rxQoS0Dzwi6bnpcYdRx6nRv5lZa13V1WAhCdAHU7lAdc3ehCllcebv8cFOCU+wBSAMsOprn+5svr&#10;715e//gFWhJXUBCBawnIbt+X4ODgpzHt0Z5TZ7jJApMc6DwdrDPPqIt/ux40dOt/04OQjmaP+SCN&#10;jBLqN0wzN2Nstxdb3ymmAgfU3cEFOmyk/gzIhUMAVPXpmmmgmokCHq8wyG2tdFs3sC4J73q8trJq&#10;vWB3DAZiH45AQDV0vR9+ffXHTyhJD9gLXN5iYZploSsTMvNtl+UTZwSauO/oC4/Y/Snbc92eOSlZ&#10;xI/PgiD2lgXbw3x8F3LvTGVh9R6ZTovBan4Uzr4H8l8KPfLQgIvFAYV3NSChFM5Qd8QSOp+5IG+Q&#10;GacUmPbnM8nGdjie7WO/DS357VvQZ7ezzduyoP90gG8m32/C9537KHvz3rO++wo9+RsAAP//AwBQ&#10;SwMEFAAGAAgAAAAhALzmA93kAAAADQEAAA8AAABkcnMvZG93bnJldi54bWxMj8FuwjAQRO+V+g/W&#10;VuoNHBNoSRoHIdT2hJAKlRA3Ey9JRGxHsUnC33d7ao+rfZp5k61G07AeO187K0FMI2BoC6drW0r4&#10;PnxMlsB8UFarxlmUcEcPq/zxIVOpdoP9wn4fSkYh1qdKQhVCm3LuiwqN8lPXoqXfxXVGBTq7kutO&#10;DRRuGj6LohduVG2poVItbiosrvubkfA5qGEdi/d+e71s7qfDYnfcCpTy+WlcvwELOIY/GH71SR1y&#10;cjq7m9WeNRImQiQ0JkhIXucLYIQk82UC7ExsLGYx8Dzj/1fkPwAAAP//AwBQSwECLQAUAAYACAAA&#10;ACEAtoM4kv4AAADhAQAAEwAAAAAAAAAAAAAAAAAAAAAAW0NvbnRlbnRfVHlwZXNdLnhtbFBLAQIt&#10;ABQABgAIAAAAIQA4/SH/1gAAAJQBAAALAAAAAAAAAAAAAAAAAC8BAABfcmVscy8ucmVsc1BLAQIt&#10;ABQABgAIAAAAIQDh0GVRqAMAAM0KAAAOAAAAAAAAAAAAAAAAAC4CAABkcnMvZTJvRG9jLnhtbFBL&#10;AQItABQABgAIAAAAIQC85gPd5AAAAA0BAAAPAAAAAAAAAAAAAAAAAAIGAABkcnMvZG93bnJldi54&#10;bWxQSwUGAAAAAAQABADzAAAAEwcAAAAA&#10;">
                <v:group id="组合 51" o:spid="_x0000_s1033" style="position:absolute;left:2532;top:11909;width:10511;height:518" coordorigin="5913,11788" coordsize="10511,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line id="直接连接符 40" o:spid="_x0000_s1034" style="position:absolute;visibility:visible;mso-wrap-style:square" from="6003,12269" to="16424,12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0AuxAAAANoAAAAPAAAAZHJzL2Rvd25yZXYueG1sRI9Ba8JA&#10;FITvBf/D8gQvYjYtIUrMKlYoCIVCYyk9vmafSTD7NmTXGPvru4WCx2FmvmHy7WhaMVDvGssKHqMY&#10;BHFpdcOVgo/jy2IFwnlkja1lUnAjB9vN5CHHTNsrv9NQ+EoECLsMFdTed5mUrqzJoItsRxy8k+0N&#10;+iD7SuoerwFuWvkUx6k02HBYqLGjfU3lubgYBencvy7fdoefr/nwjfj8KW2anJSaTcfdGoSn0d/D&#10;/+2DVpDA35VwA+TmFwAA//8DAFBLAQItABQABgAIAAAAIQDb4fbL7gAAAIUBAAATAAAAAAAAAAAA&#10;AAAAAAAAAABbQ29udGVudF9UeXBlc10ueG1sUEsBAi0AFAAGAAgAAAAhAFr0LFu/AAAAFQEAAAsA&#10;AAAAAAAAAAAAAAAAHwEAAF9yZWxzLy5yZWxzUEsBAi0AFAAGAAgAAAAhAJpHQC7EAAAA2gAAAA8A&#10;AAAAAAAAAAAAAAAABwIAAGRycy9kb3ducmV2LnhtbFBLBQYAAAAAAwADALcAAAD4AgAAAAA=&#10;" strokecolor="gray" strokeweight="1.5pt">
                    <v:stroke joinstyle="miter"/>
                  </v:line>
                  <v:shape id="文本框 82" o:spid="_x0000_s1035" type="#_x0000_t202" style="position:absolute;left:5913;top:11788;width:1546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<v:textbox>
                      <w:txbxContent>
                        <w:p w14:paraId="5273F46A" w14:textId="3CE73588" w:rsidR="005E72CD" w:rsidRDefault="00780EA1">
                          <w:pPr>
                            <w:pStyle w:val="a3"/>
                            <w:spacing w:before="0" w:beforeAutospacing="0" w:after="0" w:afterAutospacing="0" w:line="336" w:lineRule="exact"/>
                            <w:rPr>
                              <w:rFonts w:hint="eastAsia"/>
                              <w:color w:val="5270AF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微软雅黑" w:eastAsia="微软雅黑" w:hAnsi="微软雅黑" w:cs="Times New Roman" w:hint="eastAsia"/>
                              <w:b/>
                              <w:bCs/>
                              <w:color w:val="5270AF"/>
                            </w:rPr>
                            <w:t>获奖</w:t>
                          </w:r>
                          <w:r w:rsidR="0072059A">
                            <w:rPr>
                              <w:rFonts w:ascii="微软雅黑" w:eastAsia="微软雅黑" w:hAnsi="微软雅黑" w:cs="Times New Roman" w:hint="eastAsia"/>
                              <w:b/>
                              <w:bCs/>
                              <w:color w:val="5270AF"/>
                            </w:rPr>
                            <w:t>经历</w:t>
                          </w:r>
                        </w:p>
                      </w:txbxContent>
                    </v:textbox>
                  </v:shape>
                  <v:rect id="矩形 16" o:spid="_x0000_s1036" style="position:absolute;left:5992;top:12234;width:1230;height: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RM8wwAAANoAAAAPAAAAZHJzL2Rvd25yZXYueG1sRI9Bi8Iw&#10;FITvC/6H8IS9LJquB1mqUUQQF1TUKnh9NM+22ryUJrbdf2+EBY/DzHzDTOedKUVDtSssK/geRiCI&#10;U6sLzhScT6vBDwjnkTWWlknBHzmYz3ofU4y1bflITeIzESDsYlSQe1/FUro0J4NuaCvi4F1tbdAH&#10;WWdS19gGuCnlKIrG0mDBYSHHipY5pffkYRTQ6bwttodufVk9Dpdd8tW0t81eqc9+t5iA8NT5d/i/&#10;/asVjOF1JdwAOXsCAAD//wMAUEsBAi0AFAAGAAgAAAAhANvh9svuAAAAhQEAABMAAAAAAAAAAAAA&#10;AAAAAAAAAFtDb250ZW50X1R5cGVzXS54bWxQSwECLQAUAAYACAAAACEAWvQsW78AAAAVAQAACwAA&#10;AAAAAAAAAAAAAAAfAQAAX3JlbHMvLnJlbHNQSwECLQAUAAYACAAAACEAiAUTPMMAAADaAAAADwAA&#10;AAAAAAAAAAAAAAAHAgAAZHJzL2Rvd25yZXYueG1sUEsFBgAAAAADAAMAtwAAAPcCAAAAAA==&#10;" fillcolor="#5270af" stroked="f" strokeweight="1pt"/>
                </v:group>
                <v:shape id="_x0000_s1037" type="#_x0000_t202" style="position:absolute;left:2559;top:12543;width:10652;height:2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gMfwwAAANsAAAAPAAAAZHJzL2Rvd25yZXYueG1sRI9Ba8JA&#10;FITvQv/D8oTezG6kFU2zhmIp9FRRW6G3R/aZBLNvQ3Zr0n/fFQSPw8x8w+TFaFtxod43jjWkiQJB&#10;XDrTcKXh6/A+W4LwAdlg65g0/JGHYv0wyTEzbuAdXfahEhHCPkMNdQhdJqUva7LoE9cRR+/keosh&#10;yr6Spschwm0r50otpMWG40KNHW1qKs/7X6vh+/P0c3xS2+rNPneDG5Vku5JaP07H1xcQgcZwD9/a&#10;H0bDIoXrl/gD5PofAAD//wMAUEsBAi0AFAAGAAgAAAAhANvh9svuAAAAhQEAABMAAAAAAAAAAAAA&#10;AAAAAAAAAFtDb250ZW50X1R5cGVzXS54bWxQSwECLQAUAAYACAAAACEAWvQsW78AAAAVAQAACwAA&#10;AAAAAAAAAAAAAAAfAQAAX3JlbHMvLnJlbHNQSwECLQAUAAYACAAAACEAa8oDH8MAAADbAAAADwAA&#10;AAAAAAAAAAAAAAAHAgAAZHJzL2Rvd25yZXYueG1sUEsFBgAAAAADAAMAtwAAAPcCAAAAAA==&#10;" filled="f" stroked="f">
                  <v:textbox>
                    <w:txbxContent>
                      <w:tbl>
                        <w:tblPr>
                          <w:tblStyle w:val="a4"/>
                          <w:tblW w:w="0" w:type="auto"/>
                          <w:tblBorders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  <w:tblLook w:val="04A0" w:firstRow="1" w:lastRow="0" w:firstColumn="1" w:lastColumn="0" w:noHBand="0" w:noVBand="1"/>
                        </w:tblPr>
                        <w:tblGrid>
                          <w:gridCol w:w="10456"/>
                        </w:tblGrid>
                        <w:tr w:rsidR="00A9561D" w14:paraId="405A1D4D" w14:textId="77777777" w:rsidTr="00262D25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1FBA6450" w14:textId="21DC9D9D" w:rsidR="00A9561D" w:rsidRPr="00262D25" w:rsidRDefault="00A9561D" w:rsidP="00262D25">
                              <w:pPr>
                                <w:pStyle w:val="a3"/>
                                <w:adjustRightInd w:val="0"/>
                                <w:snapToGrid w:val="0"/>
                                <w:spacing w:before="0" w:beforeAutospacing="0" w:after="0" w:afterAutospacing="0" w:line="360" w:lineRule="auto"/>
                                <w:ind w:firstLineChars="50" w:firstLine="95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2</w:t>
                              </w:r>
                              <w:r w:rsidRPr="00262D25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0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24</w:t>
                              </w:r>
                              <w:r w:rsidRPr="00262D25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年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“高教社杯”全国大学生数学建模竞赛</w:t>
                              </w:r>
                              <w:r w:rsidR="00897839"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（</w:t>
                              </w:r>
                              <w:r w:rsidR="00897839" w:rsidRPr="00262D25"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前0.5%</w:t>
                              </w:r>
                              <w:r w:rsidR="00897839"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） </w:t>
                              </w:r>
                              <w:r w:rsidR="000C562E"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国家级一等奖</w:t>
                              </w:r>
                              <w:r w:rsidRPr="00262D25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 w:rsidR="000C562E"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             </w:t>
                              </w:r>
                              <w:r w:rsidR="002E1357"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           </w:t>
                              </w:r>
                              <w:r w:rsidR="000C562E"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队长</w:t>
                              </w:r>
                            </w:p>
                          </w:tc>
                        </w:tr>
                        <w:tr w:rsidR="00A9561D" w14:paraId="2F14EB92" w14:textId="77777777" w:rsidTr="00262D25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5C22F833" w14:textId="710B8B53" w:rsidR="00A9561D" w:rsidRPr="00262D25" w:rsidRDefault="00A9561D" w:rsidP="00262D25">
                              <w:pPr>
                                <w:pStyle w:val="a3"/>
                                <w:adjustRightInd w:val="0"/>
                                <w:snapToGrid w:val="0"/>
                                <w:spacing w:before="0" w:beforeAutospacing="0" w:after="0" w:afterAutospacing="0" w:line="340" w:lineRule="exact"/>
                                <w:ind w:firstLineChars="50" w:firstLine="95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第十</w:t>
                              </w:r>
                              <w:r w:rsidR="00EA1D69"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五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届</w:t>
                              </w:r>
                              <w:r w:rsidR="001207BF"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“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蓝桥杯</w:t>
                              </w:r>
                              <w:r w:rsidR="001207BF"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”</w:t>
                              </w:r>
                              <w:r w:rsidR="00F72164"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程序设计大赛</w:t>
                              </w:r>
                              <w:r w:rsidRPr="00262D25">
                                <w:rPr>
                                  <w:rFonts w:ascii="Times New Roman" w:eastAsia="微软雅黑" w:hAnsi="Times New Roman" w:cs="Times New Roman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C/C++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组</w:t>
                              </w:r>
                              <w:r w:rsidR="000C562E"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                        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省</w:t>
                              </w:r>
                              <w:r w:rsidR="000C562E"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级二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等奖</w:t>
                              </w:r>
                            </w:p>
                          </w:tc>
                        </w:tr>
                        <w:tr w:rsidR="00082879" w14:paraId="65286DB1" w14:textId="77777777" w:rsidTr="00262D25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0F0F9DE1" w14:textId="078DEF2F" w:rsidR="00082879" w:rsidRPr="00262D25" w:rsidRDefault="00EC0BDC" w:rsidP="00262D25">
                              <w:pPr>
                                <w:pStyle w:val="a3"/>
                                <w:adjustRightInd w:val="0"/>
                                <w:snapToGrid w:val="0"/>
                                <w:spacing w:before="0" w:beforeAutospacing="0" w:after="0" w:afterAutospacing="0" w:line="340" w:lineRule="exact"/>
                                <w:ind w:firstLineChars="50" w:firstLine="95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第十五届“正大杯”市场调研大赛                                省级二等奖</w:t>
                              </w:r>
                            </w:p>
                          </w:tc>
                        </w:tr>
                        <w:tr w:rsidR="00A9561D" w14:paraId="583BB178" w14:textId="77777777" w:rsidTr="00262D25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24DDEAB9" w14:textId="724865BD" w:rsidR="00A9561D" w:rsidRPr="00262D25" w:rsidRDefault="00EC0BDC" w:rsidP="00262D25">
                              <w:pPr>
                                <w:pStyle w:val="a3"/>
                                <w:adjustRightInd w:val="0"/>
                                <w:snapToGrid w:val="0"/>
                                <w:spacing w:before="0" w:beforeAutospacing="0" w:after="0" w:afterAutospacing="0" w:line="340" w:lineRule="exact"/>
                                <w:ind w:firstLineChars="50" w:firstLine="95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互联网学院程序设计大赛                                        校级二等奖</w:t>
                              </w:r>
                            </w:p>
                          </w:tc>
                        </w:tr>
                        <w:tr w:rsidR="00A9561D" w14:paraId="3F4F7A0D" w14:textId="77777777" w:rsidTr="00262D25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335FB796" w14:textId="2830BAE7" w:rsidR="00A9561D" w:rsidRPr="00262D25" w:rsidRDefault="00A9561D" w:rsidP="00262D25">
                              <w:pPr>
                                <w:pStyle w:val="a3"/>
                                <w:adjustRightInd w:val="0"/>
                                <w:snapToGrid w:val="0"/>
                                <w:spacing w:before="0" w:beforeAutospacing="0" w:after="0" w:afterAutospacing="0" w:line="340" w:lineRule="exact"/>
                                <w:ind w:firstLineChars="50" w:firstLine="95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</w:p>
                          </w:tc>
                        </w:tr>
                        <w:tr w:rsidR="00750633" w14:paraId="5B75234D" w14:textId="77777777" w:rsidTr="00262D25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6B4F4774" w14:textId="35089C68" w:rsidR="00750633" w:rsidRPr="00262D25" w:rsidRDefault="00750633" w:rsidP="00082879">
                              <w:pPr>
                                <w:pStyle w:val="a3"/>
                                <w:adjustRightInd w:val="0"/>
                                <w:snapToGrid w:val="0"/>
                                <w:spacing w:before="0" w:beforeAutospacing="0" w:after="0" w:afterAutospacing="0" w:line="340" w:lineRule="exact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</w:pPr>
                            </w:p>
                          </w:tc>
                        </w:tr>
                      </w:tbl>
                      <w:p w14:paraId="4B38DE93" w14:textId="77777777" w:rsidR="005E72CD" w:rsidRPr="00D17C87" w:rsidRDefault="005E72CD">
                        <w:pPr>
                          <w:pStyle w:val="a3"/>
                          <w:spacing w:before="0" w:beforeAutospacing="0" w:after="0" w:afterAutospacing="0" w:line="340" w:lineRule="exact"/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A96312" w:rsidRPr="0099016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55ECBC88" wp14:editId="005A4C9D">
                <wp:simplePos x="0" y="0"/>
                <wp:positionH relativeFrom="column">
                  <wp:posOffset>-681252</wp:posOffset>
                </wp:positionH>
                <wp:positionV relativeFrom="paragraph">
                  <wp:posOffset>2045507</wp:posOffset>
                </wp:positionV>
                <wp:extent cx="6711950" cy="4487431"/>
                <wp:effectExtent l="0" t="0" r="0" b="0"/>
                <wp:wrapNone/>
                <wp:docPr id="41" name="文本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1950" cy="44874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 w14:paraId="731BFAE4" w14:textId="2B892A3B" w:rsidR="00F85D2D" w:rsidRDefault="00F85D2D" w:rsidP="00780EA1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ind w:rightChars="3" w:right="6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“基于</w:t>
                            </w:r>
                            <w:r w:rsidR="00160267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卷积神经网络的手语识别系统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”项目</w:t>
                            </w:r>
                            <w:r w:rsidR="00D73046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="000C562E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省级创新创业项目</w:t>
                            </w:r>
                            <w:r w:rsidR="00D73046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="00160267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核心成员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                    </w:t>
                            </w:r>
                            <w:r w:rsidR="00245DA6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586776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245DA6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9F7C52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245DA6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202</w:t>
                            </w:r>
                            <w:r w:rsidR="0016026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3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.</w:t>
                            </w:r>
                            <w:r w:rsidR="00245DA6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12</w:t>
                            </w:r>
                          </w:p>
                          <w:p w14:paraId="1374E090" w14:textId="5C0174B6" w:rsidR="00F85D2D" w:rsidRPr="003C22D9" w:rsidRDefault="00124579" w:rsidP="00E54463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780EA1" w:rsidRPr="00124579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项目</w:t>
                            </w:r>
                            <w:r w:rsidR="00780EA1"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介绍：</w:t>
                            </w:r>
                            <w:r w:rsidR="00D424A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通过摄像头捕捉视频，</w:t>
                            </w:r>
                            <w:r w:rsidR="00EC434B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提取手部关键点，</w:t>
                            </w:r>
                            <w:r w:rsidR="00DB6741" w:rsidRPr="00DB6741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使用</w:t>
                            </w:r>
                            <w:r w:rsidR="00EC434B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3D-</w:t>
                            </w:r>
                            <w:r w:rsidR="00DB6741" w:rsidRPr="00DB6741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CNN提取手语动作的时空特征</w:t>
                            </w:r>
                            <w:r w:rsidR="00257D4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并结合LSTM模型</w:t>
                            </w:r>
                            <w:r w:rsidR="00257D44" w:rsidRPr="00257D44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处理时间序列信息</w:t>
                            </w:r>
                            <w:r w:rsidR="00257D4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。使用中科大开源训练集</w:t>
                            </w:r>
                            <w:r w:rsidR="00257D44" w:rsidRPr="00257D4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CSL</w:t>
                            </w:r>
                            <w:r w:rsidR="00257D4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进行训练，</w:t>
                            </w:r>
                            <w:r w:rsidR="000972B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实现了</w:t>
                            </w:r>
                            <w:r w:rsidR="000972B7" w:rsidRPr="000972B7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复杂的手语识别和翻译任务</w:t>
                            </w:r>
                            <w:r w:rsidR="000972B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</w:p>
                          <w:p w14:paraId="05D79ECD" w14:textId="61E1E8CF" w:rsidR="00F85D2D" w:rsidRDefault="00124579" w:rsidP="00E54463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780EA1"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负责工作：</w:t>
                            </w:r>
                            <w:r w:rsidR="004C656F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对训练数据进行数据增强处理，并结合</w:t>
                            </w:r>
                            <w:r w:rsidR="004C656F" w:rsidRPr="004C656F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Dropout</w:t>
                            </w:r>
                            <w:r w:rsidR="004C656F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防止模型过拟合。同时基于训练的模型开发用户交互界面，</w:t>
                            </w:r>
                            <w:r w:rsidR="00DA67C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实</w:t>
                            </w:r>
                            <w:r w:rsidR="002C228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现</w:t>
                            </w:r>
                            <w:r w:rsidR="00DA67C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手语识别系统的开发。</w:t>
                            </w:r>
                          </w:p>
                          <w:p w14:paraId="3BF3D193" w14:textId="333CF005" w:rsidR="00646434" w:rsidRPr="00646434" w:rsidRDefault="00646434" w:rsidP="00E54463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Lines="35" w:after="109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项目成果：</w:t>
                            </w:r>
                            <w:r w:rsidR="0044075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省级创新创业项目立项</w:t>
                            </w:r>
                            <w:r w:rsidR="004B6BE6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</w:p>
                          <w:p w14:paraId="686E786F" w14:textId="2649CD09" w:rsidR="005E72CD" w:rsidRDefault="00470461" w:rsidP="00F8192C">
                            <w:pPr>
                              <w:pStyle w:val="a3"/>
                              <w:tabs>
                                <w:tab w:val="left" w:pos="142"/>
                              </w:tabs>
                              <w:adjustRightInd w:val="0"/>
                              <w:snapToGrid w:val="0"/>
                              <w:spacing w:before="0" w:beforeAutospacing="0" w:after="0" w:afterAutospacing="0"/>
                              <w:ind w:firstLineChars="50" w:firstLine="95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2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0</w:t>
                            </w:r>
                            <w:r w:rsidR="00F9248D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24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年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“高教社杯”</w:t>
                            </w:r>
                            <w:r w:rsidR="003C22D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全国大学生数学建模</w:t>
                            </w:r>
                            <w:r w:rsidR="007703DC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竞赛</w:t>
                            </w:r>
                            <w:r w:rsidR="00D73046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="00F9248D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国家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级一等奖</w:t>
                            </w:r>
                            <w:r w:rsidR="00D73046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="003C22D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队长                       </w:t>
                            </w:r>
                            <w:r w:rsidR="00577940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     </w:t>
                            </w:r>
                            <w:r w:rsidR="003C22D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202</w:t>
                            </w:r>
                            <w:r w:rsidR="003D6A65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4</w:t>
                            </w:r>
                            <w:r w:rsidR="003C22D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09</w:t>
                            </w:r>
                          </w:p>
                          <w:p w14:paraId="710F3833" w14:textId="6A00A544" w:rsidR="00470461" w:rsidRDefault="00124579" w:rsidP="00780EA1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47046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参赛论文：</w:t>
                            </w:r>
                            <w:bookmarkStart w:id="0" w:name="_Hlk131929723"/>
                            <w:r w:rsidR="0047046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《</w:t>
                            </w:r>
                            <w:bookmarkEnd w:id="0"/>
                            <w:r w:rsidR="007D6E82" w:rsidRPr="007D6E82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农作物布局优化的种植策略</w:t>
                            </w:r>
                            <w:r w:rsidR="0047046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》</w:t>
                            </w:r>
                          </w:p>
                          <w:p w14:paraId="0BD37B56" w14:textId="320004B7" w:rsidR="003D6A65" w:rsidRPr="00CA2CD6" w:rsidRDefault="00124579" w:rsidP="00780EA1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780EA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模型介绍：</w:t>
                            </w:r>
                            <w:r w:rsidR="003D6A65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针对</w:t>
                            </w:r>
                            <w:r w:rsidR="00A6348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不同条件下的</w:t>
                            </w:r>
                            <w:r w:rsidR="003D6A65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农作物</w:t>
                            </w:r>
                            <w:r w:rsidR="009F647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种植问题，通过建立农作物种植策略优化模型，</w:t>
                            </w:r>
                            <w:r w:rsidR="00A6348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结合</w:t>
                            </w:r>
                            <w:r w:rsidR="00621D8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蒙特卡洛</w:t>
                            </w:r>
                            <w:r w:rsidR="009C3015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模拟</w:t>
                            </w:r>
                            <w:r w:rsidR="00621D8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以及</w:t>
                            </w:r>
                            <w:r w:rsidR="009F647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遗传算法</w:t>
                            </w:r>
                            <w:r w:rsidR="00621D8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等算法</w:t>
                            </w:r>
                            <w:r w:rsidR="00A6348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进行求解，提供了</w:t>
                            </w:r>
                            <w:r w:rsidR="00621D8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不同条件下</w:t>
                            </w:r>
                            <w:r w:rsidR="00A6348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最优的农作物种植方案。</w:t>
                            </w:r>
                          </w:p>
                          <w:p w14:paraId="4C315955" w14:textId="75AE4DD5" w:rsidR="005E72CD" w:rsidRDefault="00124579" w:rsidP="00780EA1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Lines="30" w:after="93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780EA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负责工作：</w:t>
                            </w:r>
                            <w:r w:rsidR="003F418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结合</w:t>
                            </w:r>
                            <w:r w:rsidR="00F1096E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往年</w:t>
                            </w:r>
                            <w:r w:rsidR="003F418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数据对</w:t>
                            </w:r>
                            <w:r w:rsidR="00A6348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不同情况下的</w:t>
                            </w:r>
                            <w:r w:rsidR="003F418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农作物优化</w:t>
                            </w:r>
                            <w:r w:rsidR="00A6348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模型</w:t>
                            </w:r>
                            <w:r w:rsidR="003F418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进行建立</w:t>
                            </w:r>
                            <w:r w:rsidR="005E463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</w:t>
                            </w:r>
                            <w:r w:rsidR="0074097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,</w:t>
                            </w:r>
                            <w:r w:rsidR="005E463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以及部分编程、论文写作工作</w:t>
                            </w:r>
                            <w:r w:rsidR="00FC3CF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</w:p>
                          <w:p w14:paraId="4E92B029" w14:textId="3A270A83" w:rsidR="00A6348C" w:rsidRDefault="00A6348C" w:rsidP="00780EA1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Lines="30" w:after="93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竞赛成果：</w:t>
                            </w:r>
                            <w:r w:rsidRPr="00A9561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2</w:t>
                            </w:r>
                            <w:r w:rsidRPr="00A9561D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0</w:t>
                            </w:r>
                            <w:r w:rsidRPr="00A9561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24</w:t>
                            </w:r>
                            <w:r w:rsidRPr="00A9561D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年</w:t>
                            </w:r>
                            <w:r w:rsidRPr="00A9561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“高教社杯”全国大学生数学建模竞赛国家级一等奖</w:t>
                            </w:r>
                            <w:r w:rsidR="0025333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</w:p>
                          <w:p w14:paraId="1C3D01E6" w14:textId="21B84BA3" w:rsidR="003C22D9" w:rsidRDefault="00BC0E0B" w:rsidP="00780EA1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“</w:t>
                            </w:r>
                            <w:r w:rsidR="00883CC8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基于可微分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神经架构</w:t>
                            </w:r>
                            <w:r w:rsidR="00883CC8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搜索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的</w:t>
                            </w:r>
                            <w:r w:rsidR="00883CC8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神经网络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鲁棒性研究”</w:t>
                            </w:r>
                            <w:r w:rsidR="00D73046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="00A6348C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科研项目</w:t>
                            </w:r>
                            <w:r w:rsidR="00D73046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主要成员</w:t>
                            </w:r>
                            <w:r w:rsidR="00D73046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 w:rsidR="003C22D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       </w:t>
                            </w:r>
                            <w:r w:rsidR="009F7C52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7703DC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202</w:t>
                            </w:r>
                            <w:r w:rsidR="003D6A65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4</w:t>
                            </w:r>
                            <w:r w:rsidR="003C22D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.</w:t>
                            </w:r>
                            <w:r w:rsidR="003D6A65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1</w:t>
                            </w:r>
                            <w:r w:rsidR="007703DC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0</w:t>
                            </w:r>
                            <w:r w:rsidR="00586776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-2025.1</w:t>
                            </w:r>
                          </w:p>
                          <w:p w14:paraId="6B7E9D3C" w14:textId="1716E0C8" w:rsidR="007703DC" w:rsidRPr="000328BA" w:rsidRDefault="00124579" w:rsidP="00780EA1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BC50E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项目介绍</w:t>
                            </w:r>
                            <w:r w:rsidR="007703D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：</w:t>
                            </w:r>
                            <w:r w:rsidR="00A429BB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传统对抗性训练</w:t>
                            </w:r>
                            <w:r w:rsidR="0004656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没有考虑到模型架构对模型鲁棒性的影响。为了解决这一问题，该项目提出了</w:t>
                            </w:r>
                            <w:r w:rsidR="00046563" w:rsidRPr="00046563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Adv-Darts</w:t>
                            </w:r>
                            <w:r w:rsidR="0004656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——在搜索过程中引入对抗性样本，并结合对抗性训练</w:t>
                            </w:r>
                            <w:r w:rsidR="00A92CC5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</w:t>
                            </w:r>
                            <w:r w:rsidR="0004656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同时引入</w:t>
                            </w:r>
                            <w:r w:rsidR="00046563" w:rsidRPr="00046563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adversarial consistency penalty</w:t>
                            </w:r>
                            <w:r w:rsidR="00A92CC5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。相比对抗性训练，在PGD以及FGSM的防御成功率上有了显著提高。</w:t>
                            </w:r>
                          </w:p>
                          <w:p w14:paraId="7362E7FA" w14:textId="672EB39E" w:rsidR="003C22D9" w:rsidRDefault="00124579" w:rsidP="00780EA1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E44C3E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负责工作</w:t>
                            </w:r>
                            <w:r w:rsidR="00780EA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：</w:t>
                            </w:r>
                            <w:r w:rsidR="00883C8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复现</w:t>
                            </w:r>
                            <w:r w:rsidR="00793DC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DARTS以及PDARS</w:t>
                            </w:r>
                            <w:r w:rsidR="00290C0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实验代码，在该实验基础上加入对抗性搜索以及对抗性训练过程。并且</w:t>
                            </w:r>
                            <w:r w:rsidR="00307D6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在搜索以及训练过程中</w:t>
                            </w:r>
                            <w:r w:rsidR="00290C0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增加</w:t>
                            </w:r>
                            <w:r w:rsidR="00290C09" w:rsidRPr="00046563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adversarial consistency penalty</w:t>
                            </w:r>
                            <w:r w:rsidR="00290C0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</w:t>
                            </w:r>
                            <w:r w:rsidR="00985F3E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同时</w:t>
                            </w:r>
                            <w:r w:rsidR="00290C0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负责部分论文写作</w:t>
                            </w:r>
                            <w:r w:rsidR="00985F3E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工作</w:t>
                            </w:r>
                            <w:r w:rsidR="00290C0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</w:p>
                          <w:p w14:paraId="346A524A" w14:textId="0E75A29C" w:rsidR="00F734CE" w:rsidRPr="00087AED" w:rsidRDefault="00124579" w:rsidP="00780EA1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Lines="30" w:after="93" w:afterAutospacing="0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E8308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项目成果</w:t>
                            </w:r>
                            <w:r w:rsidR="00780EA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：</w:t>
                            </w:r>
                            <w:r w:rsidR="00FC3CF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</w:p>
                        </w:txbxContent>
                      </wps:txbx>
                      <wps:bodyPr vert="horz" wrap="square" anchor="t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CBC88" id="文本框 77" o:spid="_x0000_s1038" type="#_x0000_t202" style="position:absolute;left:0;text-align:left;margin-left:-53.65pt;margin-top:161.05pt;width:528.5pt;height:353.3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gt1pAEAACoDAAAOAAAAZHJzL2Uyb0RvYy54bWysUttuGyEQfa/Uf0C81+t17VxWxlGrKH2p&#10;2kpJPwCz4EUChg7Yu+7XdyCOXbVvUV4GmMuZc2ZY303esYPGZCEI3s7mnOmgoLdhJ/jPp4cPN5yl&#10;LEMvHQQt+FEnfrd5/249xk4vYADXa2QEElI3RsGHnGPXNEkN2ss0g6gDBQ2gl5meuGt6lCOhe9cs&#10;5vOrZgTsI4LSKZH3/jnINxXfGK3yd2OSzswJTtxytVjttthms5bdDmUcrDrRkK9g4aUN1PQMdS+z&#10;ZHu0/0F5qxASmDxT4BswxipdNZCadv6PmsdBRl210HBSPI8pvR2s+nZ4jD+Q5ekzTLTAMpAxpi6R&#10;s+iZDPpyElNGcRrh8Tw2PWWmyHl13ba3Kwopii2XN9fLjxWnuZRHTPmLBs/KRXCkvdRxycPXlKkl&#10;pb6klG4BHqxzdTcusFHw29ViVQvOEapwgQovZMstT9uJ2Z5ovAjZQn8kffRFqe8A+JuzkdYtePq1&#10;l6g5k0GRW/DM2T6i3Q2U1556fdpnMLYSLOjPWKemtJDK+/R5ysb/ftesyxff/AEAAP//AwBQSwME&#10;FAAGAAgAAAAhAHtNUazhAAAADQEAAA8AAABkcnMvZG93bnJldi54bWxMj8tOwzAQRfdI/IM1SOxa&#10;O2mhSYhTIRBbUMtDYufG0yQiHkex24S/Z1jBcnSP7j1TbmfXizOOofOkIVkqEEi1tx01Gt5enxYZ&#10;iBANWdN7Qg3fGGBbXV6UprB+oh2e97ERXEKhMBraGIdCylC36ExY+gGJs6MfnYl8jo20o5m43PUy&#10;VepWOtMRL7RmwIcW66/9yWl4fz5+fqzVS/PobobJz0qSy6XW11fz/R2IiHP8g+FXn9WhYqeDP5EN&#10;otewSNRmxayGVZomIBjJ1/kGxIFZlWYZyKqU/7+ofgAAAP//AwBQSwECLQAUAAYACAAAACEAtoM4&#10;kv4AAADhAQAAEwAAAAAAAAAAAAAAAAAAAAAAW0NvbnRlbnRfVHlwZXNdLnhtbFBLAQItABQABgAI&#10;AAAAIQA4/SH/1gAAAJQBAAALAAAAAAAAAAAAAAAAAC8BAABfcmVscy8ucmVsc1BLAQItABQABgAI&#10;AAAAIQCGRgt1pAEAACoDAAAOAAAAAAAAAAAAAAAAAC4CAABkcnMvZTJvRG9jLnhtbFBLAQItABQA&#10;BgAIAAAAIQB7TVGs4QAAAA0BAAAPAAAAAAAAAAAAAAAAAP4DAABkcnMvZG93bnJldi54bWxQSwUG&#10;AAAAAAQABADzAAAADAUAAAAA&#10;" filled="f" stroked="f">
                <v:textbox>
                  <w:txbxContent>
                    <w:p w14:paraId="731BFAE4" w14:textId="2B892A3B" w:rsidR="00F85D2D" w:rsidRDefault="00F85D2D" w:rsidP="00780EA1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ind w:rightChars="3" w:right="6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“基于</w:t>
                      </w:r>
                      <w:r w:rsidR="00160267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卷积神经网络的手语识别系统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”项目</w:t>
                      </w:r>
                      <w:r w:rsidR="00D73046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</w:t>
                      </w:r>
                      <w:r w:rsidR="000C562E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省级创新创业项目</w:t>
                      </w:r>
                      <w:r w:rsidR="00D73046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</w:t>
                      </w:r>
                      <w:r w:rsidR="00160267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核心成员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                    </w:t>
                      </w:r>
                      <w:r w:rsidR="00245DA6"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586776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245DA6"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9F7C52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245DA6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202</w:t>
                      </w:r>
                      <w:r w:rsidR="0016026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3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.</w:t>
                      </w:r>
                      <w:r w:rsidR="00245DA6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12</w:t>
                      </w:r>
                    </w:p>
                    <w:p w14:paraId="1374E090" w14:textId="5C0174B6" w:rsidR="00F85D2D" w:rsidRPr="003C22D9" w:rsidRDefault="00124579" w:rsidP="00E54463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780EA1" w:rsidRPr="00124579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项目</w:t>
                      </w:r>
                      <w:r w:rsidR="00780EA1"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介绍：</w:t>
                      </w:r>
                      <w:r w:rsidR="00D424A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通过摄像头捕捉视频，</w:t>
                      </w:r>
                      <w:r w:rsidR="00EC434B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提取手部关键点，</w:t>
                      </w:r>
                      <w:r w:rsidR="00DB6741" w:rsidRPr="00DB6741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使用</w:t>
                      </w:r>
                      <w:r w:rsidR="00EC434B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3D-</w:t>
                      </w:r>
                      <w:r w:rsidR="00DB6741" w:rsidRPr="00DB6741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CNN提取手语动作的时空特征</w:t>
                      </w:r>
                      <w:r w:rsidR="00257D4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并结合LSTM模型</w:t>
                      </w:r>
                      <w:r w:rsidR="00257D44" w:rsidRPr="00257D44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处理时间序列信息</w:t>
                      </w:r>
                      <w:r w:rsidR="00257D4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。使用中科大开源训练集</w:t>
                      </w:r>
                      <w:r w:rsidR="00257D44" w:rsidRPr="00257D4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CSL</w:t>
                      </w:r>
                      <w:r w:rsidR="00257D4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进行训练，</w:t>
                      </w:r>
                      <w:r w:rsidR="000972B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实现了</w:t>
                      </w:r>
                      <w:r w:rsidR="000972B7" w:rsidRPr="000972B7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复杂的手语识别和翻译任务</w:t>
                      </w:r>
                      <w:r w:rsidR="000972B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</w:p>
                    <w:p w14:paraId="05D79ECD" w14:textId="61E1E8CF" w:rsidR="00F85D2D" w:rsidRDefault="00124579" w:rsidP="00E54463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780EA1"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负责工作：</w:t>
                      </w:r>
                      <w:r w:rsidR="004C656F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对训练数据进行数据增强处理，并结合</w:t>
                      </w:r>
                      <w:r w:rsidR="004C656F" w:rsidRPr="004C656F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Dropout</w:t>
                      </w:r>
                      <w:r w:rsidR="004C656F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防止模型过拟合。同时基于训练的模型开发用户交互界面，</w:t>
                      </w:r>
                      <w:r w:rsidR="00DA67C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实</w:t>
                      </w:r>
                      <w:r w:rsidR="002C228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现</w:t>
                      </w:r>
                      <w:r w:rsidR="00DA67C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手语识别系统的开发。</w:t>
                      </w:r>
                    </w:p>
                    <w:p w14:paraId="3BF3D193" w14:textId="333CF005" w:rsidR="00646434" w:rsidRPr="00646434" w:rsidRDefault="00646434" w:rsidP="00E54463">
                      <w:pPr>
                        <w:pStyle w:val="a3"/>
                        <w:adjustRightInd w:val="0"/>
                        <w:snapToGrid w:val="0"/>
                        <w:spacing w:before="0" w:beforeAutospacing="0" w:afterLines="35" w:after="109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项目成果：</w:t>
                      </w:r>
                      <w:r w:rsidR="0044075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省级创新创业项目立项</w:t>
                      </w:r>
                      <w:r w:rsidR="004B6BE6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</w:p>
                    <w:p w14:paraId="686E786F" w14:textId="2649CD09" w:rsidR="005E72CD" w:rsidRDefault="00470461" w:rsidP="00F8192C">
                      <w:pPr>
                        <w:pStyle w:val="a3"/>
                        <w:tabs>
                          <w:tab w:val="left" w:pos="142"/>
                        </w:tabs>
                        <w:adjustRightInd w:val="0"/>
                        <w:snapToGrid w:val="0"/>
                        <w:spacing w:before="0" w:beforeAutospacing="0" w:after="0" w:afterAutospacing="0"/>
                        <w:ind w:firstLineChars="50" w:firstLine="95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2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0</w:t>
                      </w:r>
                      <w:r w:rsidR="00F9248D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24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年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“高教社杯”</w:t>
                      </w:r>
                      <w:r w:rsidR="003C22D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全国大学生数学建模</w:t>
                      </w:r>
                      <w:r w:rsidR="007703DC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竞赛</w:t>
                      </w:r>
                      <w:r w:rsidR="00D73046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</w:t>
                      </w:r>
                      <w:r w:rsidR="00F9248D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国家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级一等奖</w:t>
                      </w:r>
                      <w:r w:rsidR="00D73046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</w:t>
                      </w:r>
                      <w:r w:rsidR="003C22D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队长                       </w:t>
                      </w:r>
                      <w:r w:rsidR="00577940"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     </w:t>
                      </w:r>
                      <w:r w:rsidR="003C22D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202</w:t>
                      </w:r>
                      <w:r w:rsidR="003D6A65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4</w:t>
                      </w:r>
                      <w:r w:rsidR="003C22D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09</w:t>
                      </w:r>
                    </w:p>
                    <w:p w14:paraId="710F3833" w14:textId="6A00A544" w:rsidR="00470461" w:rsidRDefault="00124579" w:rsidP="00780EA1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47046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参赛论文：</w:t>
                      </w:r>
                      <w:bookmarkStart w:id="1" w:name="_Hlk131929723"/>
                      <w:r w:rsidR="0047046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《</w:t>
                      </w:r>
                      <w:bookmarkEnd w:id="1"/>
                      <w:r w:rsidR="007D6E82" w:rsidRPr="007D6E82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农作物布局优化的种植策略</w:t>
                      </w:r>
                      <w:r w:rsidR="0047046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》</w:t>
                      </w:r>
                    </w:p>
                    <w:p w14:paraId="0BD37B56" w14:textId="320004B7" w:rsidR="003D6A65" w:rsidRPr="00CA2CD6" w:rsidRDefault="00124579" w:rsidP="00780EA1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780EA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模型介绍：</w:t>
                      </w:r>
                      <w:r w:rsidR="003D6A65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针对</w:t>
                      </w:r>
                      <w:r w:rsidR="00A6348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不同条件下的</w:t>
                      </w:r>
                      <w:r w:rsidR="003D6A65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农作物</w:t>
                      </w:r>
                      <w:r w:rsidR="009F647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种植问题，通过建立农作物种植策略优化模型，</w:t>
                      </w:r>
                      <w:r w:rsidR="00A6348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结合</w:t>
                      </w:r>
                      <w:r w:rsidR="00621D8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蒙特卡洛</w:t>
                      </w:r>
                      <w:r w:rsidR="009C3015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模拟</w:t>
                      </w:r>
                      <w:r w:rsidR="00621D8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以及</w:t>
                      </w:r>
                      <w:r w:rsidR="009F647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遗传算法</w:t>
                      </w:r>
                      <w:r w:rsidR="00621D8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等算法</w:t>
                      </w:r>
                      <w:r w:rsidR="00A6348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进行求解，提供了</w:t>
                      </w:r>
                      <w:r w:rsidR="00621D8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不同条件下</w:t>
                      </w:r>
                      <w:r w:rsidR="00A6348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最优的农作物种植方案。</w:t>
                      </w:r>
                    </w:p>
                    <w:p w14:paraId="4C315955" w14:textId="75AE4DD5" w:rsidR="005E72CD" w:rsidRDefault="00124579" w:rsidP="00780EA1">
                      <w:pPr>
                        <w:pStyle w:val="a3"/>
                        <w:adjustRightInd w:val="0"/>
                        <w:snapToGrid w:val="0"/>
                        <w:spacing w:before="0" w:beforeAutospacing="0" w:afterLines="30" w:after="93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780EA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负责工作：</w:t>
                      </w:r>
                      <w:r w:rsidR="003F418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结合</w:t>
                      </w:r>
                      <w:r w:rsidR="00F1096E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往年</w:t>
                      </w:r>
                      <w:r w:rsidR="003F418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数据对</w:t>
                      </w:r>
                      <w:r w:rsidR="00A6348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不同情况下的</w:t>
                      </w:r>
                      <w:r w:rsidR="003F418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农作物优化</w:t>
                      </w:r>
                      <w:r w:rsidR="00A6348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模型</w:t>
                      </w:r>
                      <w:r w:rsidR="003F418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进行建立</w:t>
                      </w:r>
                      <w:r w:rsidR="005E463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</w:t>
                      </w:r>
                      <w:r w:rsidR="0074097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,</w:t>
                      </w:r>
                      <w:r w:rsidR="005E463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以及部分编程、论文写作工作</w:t>
                      </w:r>
                      <w:r w:rsidR="00FC3CF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</w:p>
                    <w:p w14:paraId="4E92B029" w14:textId="3A270A83" w:rsidR="00A6348C" w:rsidRDefault="00A6348C" w:rsidP="00780EA1">
                      <w:pPr>
                        <w:pStyle w:val="a3"/>
                        <w:adjustRightInd w:val="0"/>
                        <w:snapToGrid w:val="0"/>
                        <w:spacing w:before="0" w:beforeAutospacing="0" w:afterLines="30" w:after="93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竞赛成果：</w:t>
                      </w:r>
                      <w:r w:rsidRPr="00A9561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2</w:t>
                      </w:r>
                      <w:r w:rsidRPr="00A9561D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0</w:t>
                      </w:r>
                      <w:r w:rsidRPr="00A9561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24</w:t>
                      </w:r>
                      <w:r w:rsidRPr="00A9561D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年</w:t>
                      </w:r>
                      <w:r w:rsidRPr="00A9561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“高教社杯”全国大学生数学建模竞赛国家级一等奖</w:t>
                      </w:r>
                      <w:r w:rsidR="0025333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</w:p>
                    <w:p w14:paraId="1C3D01E6" w14:textId="21B84BA3" w:rsidR="003C22D9" w:rsidRDefault="00BC0E0B" w:rsidP="00780EA1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“</w:t>
                      </w:r>
                      <w:r w:rsidR="00883CC8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基于可微分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神经架构</w:t>
                      </w:r>
                      <w:r w:rsidR="00883CC8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搜索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的</w:t>
                      </w:r>
                      <w:r w:rsidR="00883CC8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神经网络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鲁棒性研究”</w:t>
                      </w:r>
                      <w:r w:rsidR="00D73046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</w:t>
                      </w:r>
                      <w:r w:rsidR="00A6348C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科研项目</w:t>
                      </w:r>
                      <w:r w:rsidR="00D73046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主要成员</w:t>
                      </w:r>
                      <w:r w:rsidR="00D73046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        </w:t>
                      </w:r>
                      <w:r w:rsidR="003C22D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       </w:t>
                      </w:r>
                      <w:r w:rsidR="009F7C52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7703DC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202</w:t>
                      </w:r>
                      <w:r w:rsidR="003D6A65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4</w:t>
                      </w:r>
                      <w:r w:rsidR="003C22D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.</w:t>
                      </w:r>
                      <w:r w:rsidR="003D6A65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1</w:t>
                      </w:r>
                      <w:r w:rsidR="007703DC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0</w:t>
                      </w:r>
                      <w:r w:rsidR="00586776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-2025.1</w:t>
                      </w:r>
                    </w:p>
                    <w:p w14:paraId="6B7E9D3C" w14:textId="1716E0C8" w:rsidR="007703DC" w:rsidRPr="000328BA" w:rsidRDefault="00124579" w:rsidP="00780EA1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BC50E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项目介绍</w:t>
                      </w:r>
                      <w:r w:rsidR="007703D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：</w:t>
                      </w:r>
                      <w:r w:rsidR="00A429BB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传统对抗性训练</w:t>
                      </w:r>
                      <w:r w:rsidR="0004656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没有考虑到模型架构对模型鲁棒性的影响。为了解决这一问题，该项目提出了</w:t>
                      </w:r>
                      <w:r w:rsidR="00046563" w:rsidRPr="00046563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Adv-Darts</w:t>
                      </w:r>
                      <w:r w:rsidR="0004656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——在搜索过程中引入对抗性样本，并结合对抗性训练</w:t>
                      </w:r>
                      <w:r w:rsidR="00A92CC5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</w:t>
                      </w:r>
                      <w:r w:rsidR="0004656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同时引入</w:t>
                      </w:r>
                      <w:r w:rsidR="00046563" w:rsidRPr="00046563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adversarial consistency penalty</w:t>
                      </w:r>
                      <w:r w:rsidR="00A92CC5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。相比对抗性训练，在PGD以及FGSM的防御成功率上有了显著提高。</w:t>
                      </w:r>
                    </w:p>
                    <w:p w14:paraId="7362E7FA" w14:textId="672EB39E" w:rsidR="003C22D9" w:rsidRDefault="00124579" w:rsidP="00780EA1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E44C3E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负责工作</w:t>
                      </w:r>
                      <w:r w:rsidR="00780EA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：</w:t>
                      </w:r>
                      <w:r w:rsidR="00883C8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复现</w:t>
                      </w:r>
                      <w:r w:rsidR="00793DC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DARTS以及PDARS</w:t>
                      </w:r>
                      <w:r w:rsidR="00290C0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实验代码，在该实验基础上加入对抗性搜索以及对抗性训练过程。并且</w:t>
                      </w:r>
                      <w:r w:rsidR="00307D6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在搜索以及训练过程中</w:t>
                      </w:r>
                      <w:r w:rsidR="00290C0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增加</w:t>
                      </w:r>
                      <w:r w:rsidR="00290C09" w:rsidRPr="00046563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adversarial consistency penalty</w:t>
                      </w:r>
                      <w:r w:rsidR="00290C0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</w:t>
                      </w:r>
                      <w:r w:rsidR="00985F3E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同时</w:t>
                      </w:r>
                      <w:r w:rsidR="00290C0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负责部分论文写作</w:t>
                      </w:r>
                      <w:r w:rsidR="00985F3E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工作</w:t>
                      </w:r>
                      <w:r w:rsidR="00290C0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</w:p>
                    <w:p w14:paraId="346A524A" w14:textId="0E75A29C" w:rsidR="00F734CE" w:rsidRPr="00087AED" w:rsidRDefault="00124579" w:rsidP="00780EA1">
                      <w:pPr>
                        <w:pStyle w:val="a3"/>
                        <w:adjustRightInd w:val="0"/>
                        <w:snapToGrid w:val="0"/>
                        <w:spacing w:before="0" w:beforeAutospacing="0" w:afterLines="30" w:after="93" w:afterAutospacing="0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E8308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项目成果</w:t>
                      </w:r>
                      <w:r w:rsidR="00780EA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：</w:t>
                      </w:r>
                      <w:r w:rsidR="00FC3CF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3E509E" w:rsidRPr="0099016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23512D48" wp14:editId="159795F8">
                <wp:simplePos x="0" y="0"/>
                <wp:positionH relativeFrom="column">
                  <wp:posOffset>-675038</wp:posOffset>
                </wp:positionH>
                <wp:positionV relativeFrom="paragraph">
                  <wp:posOffset>540327</wp:posOffset>
                </wp:positionV>
                <wp:extent cx="6702359" cy="1526351"/>
                <wp:effectExtent l="0" t="0" r="0" b="0"/>
                <wp:wrapNone/>
                <wp:docPr id="32" name="文本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2359" cy="152635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 w14:paraId="4BE591A7" w14:textId="5F1182D9" w:rsidR="005E72CD" w:rsidRPr="001270C4" w:rsidRDefault="002C38FF">
                            <w:pPr>
                              <w:pStyle w:val="a3"/>
                              <w:spacing w:before="0" w:beforeAutospacing="0" w:after="0" w:afterAutospacing="0" w:line="360" w:lineRule="exact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安徽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大学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互联网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学院                     </w:t>
                            </w:r>
                            <w:r w:rsidR="00D906DD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网络</w:t>
                            </w:r>
                            <w:r w:rsidR="004E1550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空间安全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专业                  </w:t>
                            </w:r>
                            <w:r w:rsidR="00D906DD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           </w:t>
                            </w:r>
                            <w:r w:rsidR="00EE6068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 w:rsidRPr="001270C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20</w:t>
                            </w:r>
                            <w:r w:rsidRPr="001270C4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2</w:t>
                            </w:r>
                            <w:r w:rsidR="004E1550" w:rsidRPr="001270C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2</w:t>
                            </w:r>
                            <w:r w:rsidRPr="001270C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.09-至今</w:t>
                            </w:r>
                          </w:p>
                          <w:p w14:paraId="41119513" w14:textId="4EA94A40" w:rsidR="005E72CD" w:rsidRDefault="00000000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spacing w:before="0" w:beforeAutospacing="0" w:after="0" w:afterAutospacing="0" w:line="360" w:lineRule="exac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学业成绩：</w:t>
                            </w:r>
                            <w:r w:rsidR="009A638D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前五学期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GPA </w:t>
                            </w:r>
                            <w:r w:rsidR="002C38FF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4.0</w:t>
                            </w:r>
                            <w:r w:rsidR="009A638D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2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/</w:t>
                            </w:r>
                            <w:r w:rsidR="002C38FF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5.00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   </w:t>
                            </w:r>
                            <w:r w:rsidR="001270C4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成绩排名 </w:t>
                            </w:r>
                            <w:r w:rsidR="009A638D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8</w:t>
                            </w:r>
                            <w:r w:rsidR="002C38FF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/</w:t>
                            </w:r>
                            <w:r w:rsidR="009A638D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169</w:t>
                            </w:r>
                            <w:r w:rsidR="00136914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（</w:t>
                            </w:r>
                            <w:r w:rsidR="007853BA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4.73</w:t>
                            </w:r>
                            <w:r w:rsidR="00136914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%）</w:t>
                            </w:r>
                          </w:p>
                          <w:p w14:paraId="5A90D8D6" w14:textId="0694B91F" w:rsidR="005E72CD" w:rsidRDefault="00000000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spacing w:before="0" w:beforeAutospacing="0" w:after="0" w:afterAutospacing="0" w:line="360" w:lineRule="exac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核心课程：</w:t>
                            </w:r>
                            <w:r w:rsidR="00E520B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计算机网络(95)；</w:t>
                            </w:r>
                            <w:r w:rsidR="00B36C2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操作系统</w:t>
                            </w:r>
                            <w:r w:rsidR="00D906D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(</w:t>
                            </w:r>
                            <w:r w:rsidR="00B36C2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94</w:t>
                            </w:r>
                            <w:r w:rsidR="00D906DD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)</w:t>
                            </w:r>
                            <w:r w:rsidR="00D906D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；</w:t>
                            </w:r>
                            <w:r w:rsidR="005C0554" w:rsidRPr="005C055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离散数学(</w:t>
                            </w:r>
                            <w:r w:rsidR="005C0554" w:rsidRPr="005C0554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9</w:t>
                            </w:r>
                            <w:r w:rsidR="00B36C2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3</w:t>
                            </w:r>
                            <w:r w:rsidR="005C0554" w:rsidRPr="005C0554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)</w:t>
                            </w:r>
                            <w:r w:rsidR="00D906D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；</w:t>
                            </w:r>
                            <w:r w:rsidR="00E520B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数据库原理(92)；</w:t>
                            </w:r>
                            <w:r w:rsidR="001B4A7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数据结构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(9</w:t>
                            </w:r>
                            <w:r w:rsidR="006E2A8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1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)</w:t>
                            </w:r>
                            <w:r w:rsidR="005D00D1" w:rsidRPr="005D00D1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01DB68E8" w14:textId="30391321" w:rsidR="005E72CD" w:rsidRDefault="00000000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spacing w:before="0" w:beforeAutospacing="0" w:after="0" w:afterAutospacing="0" w:line="360" w:lineRule="exac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英语水平：</w:t>
                            </w:r>
                            <w:r w:rsidRPr="00F9248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CET4-</w:t>
                            </w:r>
                            <w:r w:rsidR="0013691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433</w:t>
                            </w:r>
                          </w:p>
                          <w:p w14:paraId="5954339E" w14:textId="7EC862FA" w:rsidR="005E72CD" w:rsidRDefault="00000000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spacing w:before="0" w:beforeAutospacing="0" w:after="0" w:afterAutospacing="0" w:line="360" w:lineRule="exact"/>
                              <w:rPr>
                                <w:rFonts w:ascii="微软雅黑" w:eastAsia="微软雅黑" w:hAnsi="微软雅黑" w:cs="微软雅黑" w:hint="eastAsia"/>
                                <w:color w:val="7E7E7E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专业技能：</w:t>
                            </w:r>
                            <w:r w:rsidR="00F85D2D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获</w:t>
                            </w:r>
                            <w:r w:rsidR="00D45AD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得</w:t>
                            </w:r>
                            <w:r w:rsidR="00F85D2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蓝桥杯</w:t>
                            </w:r>
                            <w:r w:rsidR="00F85D2D" w:rsidRPr="00F77A29">
                              <w:rPr>
                                <w:rFonts w:ascii="Times New Roman" w:eastAsia="微软雅黑" w:hAnsi="Times New Roman" w:cs="Times New Roman"/>
                                <w:color w:val="404040" w:themeColor="text1" w:themeTint="BF"/>
                                <w:sz w:val="19"/>
                                <w:szCs w:val="19"/>
                              </w:rPr>
                              <w:t>C/C++</w:t>
                            </w:r>
                            <w:r w:rsidR="00F85D2D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组</w:t>
                            </w:r>
                            <w:r w:rsidR="00F85D2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省</w:t>
                            </w:r>
                            <w:r w:rsidR="00B36C2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二</w:t>
                            </w:r>
                            <w:r w:rsidR="00F85D2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等奖，掌握</w:t>
                            </w:r>
                            <w:r w:rsidR="00F85D2D" w:rsidRPr="00F77A29">
                              <w:rPr>
                                <w:rFonts w:ascii="Times New Roman" w:eastAsia="微软雅黑" w:hAnsi="Times New Roman" w:cs="Times New Roman"/>
                                <w:color w:val="404040" w:themeColor="text1" w:themeTint="BF"/>
                                <w:sz w:val="19"/>
                                <w:szCs w:val="19"/>
                              </w:rPr>
                              <w:t>C</w:t>
                            </w:r>
                            <w:r w:rsidR="00F85D2D" w:rsidRPr="00F77A29">
                              <w:rPr>
                                <w:rFonts w:ascii="Times New Roman" w:eastAsia="微软雅黑" w:hAnsi="Times New Roman" w:cs="Times New Roman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、</w:t>
                            </w:r>
                            <w:r w:rsidR="00F85D2D" w:rsidRPr="00F77A29">
                              <w:rPr>
                                <w:rFonts w:ascii="Times New Roman" w:eastAsia="微软雅黑" w:hAnsi="Times New Roman" w:cs="Times New Roman"/>
                                <w:color w:val="404040" w:themeColor="text1" w:themeTint="BF"/>
                                <w:sz w:val="19"/>
                                <w:szCs w:val="19"/>
                              </w:rPr>
                              <w:t>Matlab</w:t>
                            </w:r>
                            <w:r w:rsidR="00F85D2D" w:rsidRPr="00F77A29">
                              <w:rPr>
                                <w:rFonts w:ascii="Times New Roman" w:eastAsia="微软雅黑" w:hAnsi="Times New Roman" w:cs="Times New Roman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、</w:t>
                            </w:r>
                            <w:r w:rsidR="00F85D2D" w:rsidRPr="00F77A29">
                              <w:rPr>
                                <w:rFonts w:ascii="Times New Roman" w:eastAsia="微软雅黑" w:hAnsi="Times New Roman" w:cs="Times New Roman"/>
                                <w:color w:val="404040" w:themeColor="text1" w:themeTint="BF"/>
                                <w:sz w:val="19"/>
                                <w:szCs w:val="19"/>
                              </w:rPr>
                              <w:t>Python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等</w:t>
                            </w:r>
                            <w:r w:rsidR="00F85D2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语言</w:t>
                            </w:r>
                          </w:p>
                        </w:txbxContent>
                      </wps:txbx>
                      <wps:bodyPr vert="horz" wrap="square" anchor="t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12D48" id="_x0000_s1039" type="#_x0000_t202" style="position:absolute;left:0;text-align:left;margin-left:-53.15pt;margin-top:42.55pt;width:527.75pt;height:120.2pt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9W1pQEAACoDAAAOAAAAZHJzL2Uyb0RvYy54bWysUk1vGyEQvUfqf0Bzr3e90brJyjhKFaWX&#10;qqmU9gdgFrxIwFDA3nV/fWaJY1ftrcplgPl4894M67vJWXZQMRn0HJaLGpjyEnvjdxx+/nj8eAMs&#10;ZeF7YdErDkeV4G7z4Wo9hk41OKDtVWQE4lM3Bg5DzqGrqiQH5URaYFCeghqjE5mecVf1UYyE7mzV&#10;1PWqGjH2IaJUKZH34TUIm4KvtZL5SeukMrMciFsuNha7nW21WYtuF0UYjDzREP/BwgnjqekZ6kFk&#10;wfbR/APljIyYUOeFRFeh1kaqooHULOu/1DwPIqiihYaTwnlM6f1g5bfDc/geWZ4+40QLnAcyhtQl&#10;cs56Jh3dfBJTRnEa4fE8NjVlJsm5+lQ31+0tMEmxZdusrtuCU13KQ0z5i0LH5guHSHsp4xKHrylT&#10;S0p9S5m7eXw01pbdWM9GDrdt05aCc4QqrKfCC9n5lqftxEzPoX0TssX+SProi1LfAeNvYCOtm0P6&#10;tRdRARNekptDBrYP0ewGylueet3vM2pTCM7or1inprSQwvv0eeaN//kuWZcvvnkBAAD//wMAUEsD&#10;BBQABgAIAAAAIQAMJlBN4AAAAAsBAAAPAAAAZHJzL2Rvd25yZXYueG1sTI/LTsMwEEX3SPyDNUjs&#10;WjtpUzUhkwqB2IIoD4mdG0+TiHgcxW4T/h6zosvRPbr3TLmbbS/ONPrOMUKyVCCIa2c6bhDe354W&#10;WxA+aDa6d0wIP+RhV11flbowbuJXOu9DI2IJ+0IjtCEMhZS+bslqv3QDccyObrQ6xHNspBn1FMtt&#10;L1OlNtLqjuNCqwd6aKn+3p8swsfz8etzrV6aR5sNk5uVZJtLxNub+f4ORKA5/MPwpx/VoYpOB3di&#10;40WPsEjUZhVZhG2WgIhEvs5TEAeEVZplIKtSXv5Q/QIAAP//AwBQSwECLQAUAAYACAAAACEAtoM4&#10;kv4AAADhAQAAEwAAAAAAAAAAAAAAAAAAAAAAW0NvbnRlbnRfVHlwZXNdLnhtbFBLAQItABQABgAI&#10;AAAAIQA4/SH/1gAAAJQBAAALAAAAAAAAAAAAAAAAAC8BAABfcmVscy8ucmVsc1BLAQItABQABgAI&#10;AAAAIQC2n9W1pQEAACoDAAAOAAAAAAAAAAAAAAAAAC4CAABkcnMvZTJvRG9jLnhtbFBLAQItABQA&#10;BgAIAAAAIQAMJlBN4AAAAAsBAAAPAAAAAAAAAAAAAAAAAP8DAABkcnMvZG93bnJldi54bWxQSwUG&#10;AAAAAAQABADzAAAADAUAAAAA&#10;" filled="f" stroked="f">
                <v:textbox>
                  <w:txbxContent>
                    <w:p w14:paraId="4BE591A7" w14:textId="5F1182D9" w:rsidR="005E72CD" w:rsidRPr="001270C4" w:rsidRDefault="002C38FF">
                      <w:pPr>
                        <w:pStyle w:val="a3"/>
                        <w:spacing w:before="0" w:beforeAutospacing="0" w:after="0" w:afterAutospacing="0" w:line="360" w:lineRule="exact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安徽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大学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互联网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学院                     </w:t>
                      </w:r>
                      <w:r w:rsidR="00D906DD"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网络</w:t>
                      </w:r>
                      <w:r w:rsidR="004E1550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空间安全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专业                  </w:t>
                      </w:r>
                      <w:r w:rsidR="00D906DD"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           </w:t>
                      </w:r>
                      <w:r w:rsidR="00EE6068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 w:rsidRPr="001270C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20</w:t>
                      </w:r>
                      <w:r w:rsidRPr="001270C4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2</w:t>
                      </w:r>
                      <w:r w:rsidR="004E1550" w:rsidRPr="001270C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2</w:t>
                      </w:r>
                      <w:r w:rsidRPr="001270C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.09-至今</w:t>
                      </w:r>
                    </w:p>
                    <w:p w14:paraId="41119513" w14:textId="4EA94A40" w:rsidR="005E72CD" w:rsidRDefault="00000000">
                      <w:pPr>
                        <w:pStyle w:val="a3"/>
                        <w:numPr>
                          <w:ilvl w:val="0"/>
                          <w:numId w:val="2"/>
                        </w:numPr>
                        <w:spacing w:before="0" w:beforeAutospacing="0" w:after="0" w:afterAutospacing="0" w:line="360" w:lineRule="exac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学业成绩：</w:t>
                      </w:r>
                      <w:r w:rsidR="009A638D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前五学期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GPA </w:t>
                      </w:r>
                      <w:r w:rsidR="002C38FF"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4.0</w:t>
                      </w:r>
                      <w:r w:rsidR="009A638D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2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/</w:t>
                      </w:r>
                      <w:r w:rsidR="002C38FF"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5.00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   </w:t>
                      </w:r>
                      <w:r w:rsidR="001270C4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成绩排名 </w:t>
                      </w:r>
                      <w:r w:rsidR="009A638D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8</w:t>
                      </w:r>
                      <w:r w:rsidR="002C38FF"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/</w:t>
                      </w:r>
                      <w:r w:rsidR="009A638D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169</w:t>
                      </w:r>
                      <w:r w:rsidR="00136914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（</w:t>
                      </w:r>
                      <w:r w:rsidR="007853BA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4.73</w:t>
                      </w:r>
                      <w:r w:rsidR="00136914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%）</w:t>
                      </w:r>
                    </w:p>
                    <w:p w14:paraId="5A90D8D6" w14:textId="0694B91F" w:rsidR="005E72CD" w:rsidRDefault="00000000">
                      <w:pPr>
                        <w:pStyle w:val="a3"/>
                        <w:numPr>
                          <w:ilvl w:val="0"/>
                          <w:numId w:val="2"/>
                        </w:numPr>
                        <w:spacing w:before="0" w:beforeAutospacing="0" w:after="0" w:afterAutospacing="0" w:line="360" w:lineRule="exac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核心课程：</w:t>
                      </w:r>
                      <w:r w:rsidR="00E520B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计算机网络(95)；</w:t>
                      </w:r>
                      <w:r w:rsidR="00B36C2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操作系统</w:t>
                      </w:r>
                      <w:r w:rsidR="00D906D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(</w:t>
                      </w:r>
                      <w:r w:rsidR="00B36C2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94</w:t>
                      </w:r>
                      <w:r w:rsidR="00D906DD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)</w:t>
                      </w:r>
                      <w:r w:rsidR="00D906D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；</w:t>
                      </w:r>
                      <w:r w:rsidR="005C0554" w:rsidRPr="005C055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离散数学(</w:t>
                      </w:r>
                      <w:r w:rsidR="005C0554" w:rsidRPr="005C0554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9</w:t>
                      </w:r>
                      <w:r w:rsidR="00B36C2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3</w:t>
                      </w:r>
                      <w:r w:rsidR="005C0554" w:rsidRPr="005C0554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)</w:t>
                      </w:r>
                      <w:r w:rsidR="00D906D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；</w:t>
                      </w:r>
                      <w:r w:rsidR="00E520B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数据库原理(92)；</w:t>
                      </w:r>
                      <w:r w:rsidR="001B4A7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数据结构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(9</w:t>
                      </w:r>
                      <w:r w:rsidR="006E2A8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1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)</w:t>
                      </w:r>
                      <w:r w:rsidR="005D00D1" w:rsidRPr="005D00D1">
                        <w:rPr>
                          <w:noProof/>
                        </w:rPr>
                        <w:t xml:space="preserve"> </w:t>
                      </w:r>
                    </w:p>
                    <w:p w14:paraId="01DB68E8" w14:textId="30391321" w:rsidR="005E72CD" w:rsidRDefault="00000000">
                      <w:pPr>
                        <w:pStyle w:val="a3"/>
                        <w:numPr>
                          <w:ilvl w:val="0"/>
                          <w:numId w:val="2"/>
                        </w:numPr>
                        <w:spacing w:before="0" w:beforeAutospacing="0" w:after="0" w:afterAutospacing="0" w:line="360" w:lineRule="exac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英语水平：</w:t>
                      </w:r>
                      <w:r w:rsidRPr="00F9248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CET4-</w:t>
                      </w:r>
                      <w:r w:rsidR="0013691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433</w:t>
                      </w:r>
                    </w:p>
                    <w:p w14:paraId="5954339E" w14:textId="7EC862FA" w:rsidR="005E72CD" w:rsidRDefault="00000000">
                      <w:pPr>
                        <w:pStyle w:val="a3"/>
                        <w:numPr>
                          <w:ilvl w:val="0"/>
                          <w:numId w:val="2"/>
                        </w:numPr>
                        <w:spacing w:before="0" w:beforeAutospacing="0" w:after="0" w:afterAutospacing="0" w:line="360" w:lineRule="exact"/>
                        <w:rPr>
                          <w:rFonts w:ascii="微软雅黑" w:eastAsia="微软雅黑" w:hAnsi="微软雅黑" w:cs="微软雅黑" w:hint="eastAsia"/>
                          <w:color w:val="7E7E7E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专业技能：</w:t>
                      </w:r>
                      <w:r w:rsidR="00F85D2D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获</w:t>
                      </w:r>
                      <w:r w:rsidR="00D45AD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得</w:t>
                      </w:r>
                      <w:r w:rsidR="00F85D2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蓝桥杯</w:t>
                      </w:r>
                      <w:r w:rsidR="00F85D2D" w:rsidRPr="00F77A29">
                        <w:rPr>
                          <w:rFonts w:ascii="Times New Roman" w:eastAsia="微软雅黑" w:hAnsi="Times New Roman" w:cs="Times New Roman"/>
                          <w:color w:val="404040" w:themeColor="text1" w:themeTint="BF"/>
                          <w:sz w:val="19"/>
                          <w:szCs w:val="19"/>
                        </w:rPr>
                        <w:t>C/C++</w:t>
                      </w:r>
                      <w:r w:rsidR="00F85D2D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组</w:t>
                      </w:r>
                      <w:r w:rsidR="00F85D2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省</w:t>
                      </w:r>
                      <w:r w:rsidR="00B36C2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二</w:t>
                      </w:r>
                      <w:r w:rsidR="00F85D2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等奖，掌握</w:t>
                      </w:r>
                      <w:r w:rsidR="00F85D2D" w:rsidRPr="00F77A29">
                        <w:rPr>
                          <w:rFonts w:ascii="Times New Roman" w:eastAsia="微软雅黑" w:hAnsi="Times New Roman" w:cs="Times New Roman"/>
                          <w:color w:val="404040" w:themeColor="text1" w:themeTint="BF"/>
                          <w:sz w:val="19"/>
                          <w:szCs w:val="19"/>
                        </w:rPr>
                        <w:t>C</w:t>
                      </w:r>
                      <w:r w:rsidR="00F85D2D" w:rsidRPr="00F77A29">
                        <w:rPr>
                          <w:rFonts w:ascii="Times New Roman" w:eastAsia="微软雅黑" w:hAnsi="Times New Roman" w:cs="Times New Roman"/>
                          <w:color w:val="404040" w:themeColor="text1" w:themeTint="BF"/>
                          <w:sz w:val="19"/>
                          <w:szCs w:val="19"/>
                        </w:rPr>
                        <w:t>、</w:t>
                      </w:r>
                      <w:r w:rsidR="00F85D2D" w:rsidRPr="00F77A29">
                        <w:rPr>
                          <w:rFonts w:ascii="Times New Roman" w:eastAsia="微软雅黑" w:hAnsi="Times New Roman" w:cs="Times New Roman"/>
                          <w:color w:val="404040" w:themeColor="text1" w:themeTint="BF"/>
                          <w:sz w:val="19"/>
                          <w:szCs w:val="19"/>
                        </w:rPr>
                        <w:t>Matlab</w:t>
                      </w:r>
                      <w:r w:rsidR="00F85D2D" w:rsidRPr="00F77A29">
                        <w:rPr>
                          <w:rFonts w:ascii="Times New Roman" w:eastAsia="微软雅黑" w:hAnsi="Times New Roman" w:cs="Times New Roman"/>
                          <w:color w:val="404040" w:themeColor="text1" w:themeTint="BF"/>
                          <w:sz w:val="19"/>
                          <w:szCs w:val="19"/>
                        </w:rPr>
                        <w:t>、</w:t>
                      </w:r>
                      <w:r w:rsidR="00F85D2D" w:rsidRPr="00F77A29">
                        <w:rPr>
                          <w:rFonts w:ascii="Times New Roman" w:eastAsia="微软雅黑" w:hAnsi="Times New Roman" w:cs="Times New Roman"/>
                          <w:color w:val="404040" w:themeColor="text1" w:themeTint="BF"/>
                          <w:sz w:val="19"/>
                          <w:szCs w:val="19"/>
                        </w:rPr>
                        <w:t>Python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等</w:t>
                      </w:r>
                      <w:r w:rsidR="00F85D2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语言</w:t>
                      </w:r>
                    </w:p>
                  </w:txbxContent>
                </v:textbox>
              </v:shape>
            </w:pict>
          </mc:Fallback>
        </mc:AlternateContent>
      </w:r>
      <w:r w:rsidR="005D00D1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D47311" wp14:editId="22EF2F2E">
                <wp:simplePos x="0" y="0"/>
                <wp:positionH relativeFrom="column">
                  <wp:posOffset>4831080</wp:posOffset>
                </wp:positionH>
                <wp:positionV relativeFrom="paragraph">
                  <wp:posOffset>-809625</wp:posOffset>
                </wp:positionV>
                <wp:extent cx="965200" cy="1308100"/>
                <wp:effectExtent l="0" t="0" r="25400" b="25400"/>
                <wp:wrapNone/>
                <wp:docPr id="968650993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1308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B1F7BC" w14:textId="008AC76A" w:rsidR="005D00D1" w:rsidRPr="005D00D1" w:rsidRDefault="005D00D1" w:rsidP="005D00D1">
                            <w:pPr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D00D1">
                              <w:rPr>
                                <w:noProof/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7FAFD68C" wp14:editId="2F4827E8">
                                  <wp:extent cx="745490" cy="1043310"/>
                                  <wp:effectExtent l="0" t="0" r="0" b="4445"/>
                                  <wp:docPr id="1038778578" name="图片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8545" cy="10475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D47311" id="矩形 25" o:spid="_x0000_s1040" style="position:absolute;left:0;text-align:left;margin-left:380.4pt;margin-top:-63.75pt;width:76pt;height:10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M4agQIAAJgFAAAOAAAAZHJzL2Uyb0RvYy54bWysVFFP3DAMfp+0/xDlfbS9AYMTPXQCMU1C&#10;DA0mnnNpcq2UxpmTu/b26+ekvR4wtAe0lzaO7c/2F9sXl31r2Fahb8CWvDjKOVNWQtXYdcl/Pt58&#10;OuPMB2ErYcCqku+U55eLjx8uOjdXM6jBVAoZgVg/71zJ6xDcPMu8rFUr/BE4ZUmpAVsRSMR1VqHo&#10;CL012SzPT7MOsHIIUnlPt9eDki8SvtZKhu9aexWYKTnlFtIX03cVv9niQszXKFzdyDEN8Y4sWtFY&#10;CjpBXYsg2Aabv6DaRiJ40OFIQpuB1o1UqQaqpshfVfNQC6dSLUSOdxNN/v/Byrvtg7tHoqFzfu7p&#10;GKvoNbbxT/mxPpG1m8hSfWCSLs9PT+gBOJOkKj7nZwUJBJMdvB368FVBy+Kh5EiPkTgS21sfBtO9&#10;SQzmwTTVTWNMEmIDqCuDbCvo6VbrYgR/YWXsuxwpx+iZHUpOp7AzKuIZ+0Np1lRU5CwlnLrxkIyQ&#10;UtlQDKpaVGrIsTjJJwomj0RIAozImqqbsEeAl4XusQd6RvvoqlIzT875vxIbnCePFBlsmJzbxgK+&#10;BWCoqjHyYL8naaAmshT6VU/clPw0WsabFVS7e2QIw3B5J28aevBb4cO9QJomahLaEOE7fbSBruQw&#10;njirAX+/dR/tqclJy1lH01ly/2sjUHFmvllq//Pi+DiOcxKOT77MSMDnmtVzjd20V0BdVNAucjId&#10;o30w+6NGaJ9okSxjVFIJKyl2yWXAvXAVhq1Bq0iq5TKZ0Qg7EW7tg5MRPPIcG/qxfxLoxq4PNC93&#10;sJ9kMX/V/INt9LSw3ATQTZqMA6/jC9D4p1YaV1XcL8/lZHVYqIs/AAAA//8DAFBLAwQUAAYACAAA&#10;ACEAeQy8kt8AAAALAQAADwAAAGRycy9kb3ducmV2LnhtbEyPwU7DMBBE70j8g7WVuKDWSaS0SYhT&#10;ISSuIAoXbm7sJlHjdWRv08DXs5zgODujmbf1fnGjmG2Ig0cF6SYBYbH1ZsBOwcf787oAEUmj0aNH&#10;q+DLRtg3tze1roy/4pudD9QJLsFYaQU90VRJGdveOh03frLI3skHp4ll6KQJ+srlbpRZkmyl0wPy&#10;Qq8n+9Tb9ny4OAXld/tKhZ/ynobPsnPpyynM90rdrZbHBxBkF/oLwy8+o0PDTEd/QRPFqGC3TRid&#10;FKzTbJeD4EiZZnw6slfkIJta/v+h+QEAAP//AwBQSwECLQAUAAYACAAAACEAtoM4kv4AAADhAQAA&#10;EwAAAAAAAAAAAAAAAAAAAAAAW0NvbnRlbnRfVHlwZXNdLnhtbFBLAQItABQABgAIAAAAIQA4/SH/&#10;1gAAAJQBAAALAAAAAAAAAAAAAAAAAC8BAABfcmVscy8ucmVsc1BLAQItABQABgAIAAAAIQBgGM4a&#10;gQIAAJgFAAAOAAAAAAAAAAAAAAAAAC4CAABkcnMvZTJvRG9jLnhtbFBLAQItABQABgAIAAAAIQB5&#10;DLyS3wAAAAsBAAAPAAAAAAAAAAAAAAAAANsEAABkcnMvZG93bnJldi54bWxQSwUGAAAAAAQABADz&#10;AAAA5wUAAAAA&#10;" fillcolor="white [3212]" strokecolor="white [3212]" strokeweight="2pt">
                <v:textbox>
                  <w:txbxContent>
                    <w:p w14:paraId="52B1F7BC" w14:textId="008AC76A" w:rsidR="005D00D1" w:rsidRPr="005D00D1" w:rsidRDefault="005D00D1" w:rsidP="005D00D1">
                      <w:pPr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D00D1">
                        <w:rPr>
                          <w:noProof/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7FAFD68C" wp14:editId="2F4827E8">
                            <wp:extent cx="745490" cy="1043310"/>
                            <wp:effectExtent l="0" t="0" r="0" b="4445"/>
                            <wp:docPr id="1038778578" name="图片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48545" cy="10475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F51472" w:rsidRPr="0099016A"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C3C8824" wp14:editId="44CA1CB1">
                <wp:simplePos x="0" y="0"/>
                <wp:positionH relativeFrom="column">
                  <wp:posOffset>-693420</wp:posOffset>
                </wp:positionH>
                <wp:positionV relativeFrom="paragraph">
                  <wp:posOffset>-81280</wp:posOffset>
                </wp:positionV>
                <wp:extent cx="3672205" cy="384175"/>
                <wp:effectExtent l="0" t="0" r="0" b="0"/>
                <wp:wrapNone/>
                <wp:docPr id="43" name="组合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2205" cy="384175"/>
                          <a:chOff x="1745" y="1605"/>
                          <a:chExt cx="5783" cy="605"/>
                        </a:xfrm>
                      </wpg:grpSpPr>
                      <wps:wsp>
                        <wps:cNvPr id="1" name="文本框 42"/>
                        <wps:cNvSpPr txBox="1"/>
                        <wps:spPr>
                          <a:xfrm>
                            <a:off x="5211" y="1631"/>
                            <a:ext cx="2317" cy="5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  <a:effectLst/>
                        </wps:spPr>
                        <wps:txbx>
                          <w:txbxContent>
                            <w:p w14:paraId="03000AEC" w14:textId="40E8DA8F" w:rsidR="005E72CD" w:rsidRDefault="00000000">
                              <w:pPr>
                                <w:pStyle w:val="a3"/>
                                <w:spacing w:before="0" w:beforeAutospacing="0" w:after="0" w:afterAutospacing="0" w:line="420" w:lineRule="exact"/>
                                <w:jc w:val="both"/>
                                <w:rPr>
                                  <w:rFonts w:hint="eastAsia"/>
                                  <w:color w:val="404040" w:themeColor="text1" w:themeTint="BF"/>
                                  <w:kern w:val="24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政治面貌：</w:t>
                              </w:r>
                              <w:r w:rsidR="007E2C18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共青团员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7E7E7E"/>
                                  <w:sz w:val="19"/>
                                  <w:szCs w:val="19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vert="horz" wrap="square" anchor="t">
                          <a:spAutoFit/>
                        </wps:bodyPr>
                      </wps:wsp>
                      <wps:wsp>
                        <wps:cNvPr id="29" name="文本框 42"/>
                        <wps:cNvSpPr txBox="1"/>
                        <wps:spPr>
                          <a:xfrm>
                            <a:off x="1745" y="1605"/>
                            <a:ext cx="3320" cy="5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  <a:effectLst/>
                        </wps:spPr>
                        <wps:txbx>
                          <w:txbxContent>
                            <w:p w14:paraId="78C27609" w14:textId="724771BC" w:rsidR="005E72CD" w:rsidRDefault="00000000" w:rsidP="002C38FF">
                              <w:pPr>
                                <w:pStyle w:val="a3"/>
                                <w:spacing w:before="0" w:beforeAutospacing="0" w:after="0" w:afterAutospacing="0" w:line="420" w:lineRule="exact"/>
                                <w:rPr>
                                  <w:rFonts w:ascii="微软雅黑" w:eastAsia="微软雅黑" w:hAnsi="微软雅黑" w:cs="微软雅黑" w:hint="eastAsia"/>
                                  <w:color w:val="5270AF"/>
                                  <w:kern w:val="24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邮箱：</w:t>
                              </w:r>
                              <w:r w:rsidR="007E2C18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caoming_2004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@</w:t>
                              </w:r>
                              <w:r w:rsidR="002C38FF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163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.com        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7E7E7E"/>
                                  <w:sz w:val="19"/>
                                  <w:szCs w:val="19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vert="horz" wrap="square" anchor="t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3C8824" id="组合 43" o:spid="_x0000_s1041" style="position:absolute;left:0;text-align:left;margin-left:-54.6pt;margin-top:-6.4pt;width:289.15pt;height:30.25pt;z-index:251661312;mso-width-relative:margin;mso-height-relative:margin" coordorigin="1745,1605" coordsize="5783,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gAtRgIAACEGAAAOAAAAZHJzL2Uyb0RvYy54bWzMVMuO0zAU3SPxD5b3NK+maaOmI9Aw3SAY&#10;aeADXMd5SIltbLdJ+QD4A1Zs2PNd/Q6unSbDPFYDI7FxYt/r43POvfb6om8bdGBK14JnOJj5GDFO&#10;RV7zMsOfPl69WmKkDeE5aQRnGT4yjS82L1+sO5myUFSiyZlCAMJ12skMV8bI1PM0rVhL9ExIxiFY&#10;CNUSA1NVerkiHaC3jRf6/sLrhMqlEpRpDauXQxBvHH5RMGo+FIVmBjUZBm7GjcqNOzt6mzVJS0Vk&#10;VdMzDfIEFi2pORw6QV0SQ9Be1Q+g2poqoUVhZlS0niiKmjKnAdQE/j01WyX20mkp066Uk01g7T2f&#10;ngxL3x+2St7IawVOdLIEL9zMaukL1dovsES9s+w4WcZ6gygsRoskDP0YIwqxaDkPknjwlFZgvN0W&#10;JHMIQzRYQJ7zm1Zvz9vjZBkNe89BbzzWu0Omk9Ae+tYB/XcO3FREMmesTsGBa4XqHAhixEkLTXr6&#10;/u3049fp51c0Dy1jezqkWZeQ6d8Iq2pc17D4iFlxGACcUx25XJKOloVRkAya42RlYSbNJJVKmy0T&#10;LbI/GVbQv66tyOGdNkPqmGIP5eKqbhrnacNRl+FVHMZuwxQB8IbbXOZuwxnGKhqY2z/T73rnQDKq&#10;2on8CGLhYgOLSqgvGHVwSTKsP++JYhgRTmE5wwM9LV/vDXBxFC3isB+k2QkUbvDw2SsYrv5hCR9p&#10;3LGEURTCY2Jb/r8r4fL5SuiuJLxDrmPPb6Z96P6cu5Lfvuyb3wAAAP//AwBQSwMEFAAGAAgAAAAh&#10;AGtqzYnhAAAACwEAAA8AAABkcnMvZG93bnJldi54bWxMj81qwzAQhO+FvoPYQm+JLLfNj2s5hND2&#10;FApNCqG3jb2xTSzJWIrtvH03p/Y2w37MzqSr0TSip87XzmpQ0wgE2dwVtS01fO/fJwsQPqAtsHGW&#10;NFzJwyq7v0sxKdxgv6jfhVJwiPUJaqhCaBMpfV6RQT91LVm+nVxnMLDtSll0OHC4aWQcRTNpsLb8&#10;ocKWNhXl593FaPgYcFg/qbd+ez5trj/7l8/DVpHWjw/j+hVEoDH8wXCrz9Uh405Hd7GFF42GiYqW&#10;MbM3FfMIRp5nSwXiyGI+B5ml8v+G7BcAAP//AwBQSwECLQAUAAYACAAAACEAtoM4kv4AAADhAQAA&#10;EwAAAAAAAAAAAAAAAAAAAAAAW0NvbnRlbnRfVHlwZXNdLnhtbFBLAQItABQABgAIAAAAIQA4/SH/&#10;1gAAAJQBAAALAAAAAAAAAAAAAAAAAC8BAABfcmVscy8ucmVsc1BLAQItABQABgAIAAAAIQBuDgAt&#10;RgIAACEGAAAOAAAAAAAAAAAAAAAAAC4CAABkcnMvZTJvRG9jLnhtbFBLAQItABQABgAIAAAAIQBr&#10;as2J4QAAAAsBAAAPAAAAAAAAAAAAAAAAAKAEAABkcnMvZG93bnJldi54bWxQSwUGAAAAAAQABADz&#10;AAAArgUAAAAA&#10;">
                <v:shape id="_x0000_s1042" type="#_x0000_t202" style="position:absolute;left:5211;top:1631;width:2317;height: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C2MvgAAANoAAAAPAAAAZHJzL2Rvd25yZXYueG1sRE9Na8JA&#10;EL0L/Q/LCL3pxkJFUtcQbAsevGjT+5CdZkOzsyE7NfHfu4LQ0/B4n7MtJt+pCw2xDWxgtcxAEdfB&#10;ttwYqL4+FxtQUZAtdoHJwJUiFLun2RZzG0Y+0eUsjUohHHM04ET6XOtYO/IYl6EnTtxPGDxKgkOj&#10;7YBjCvedfsmytfbYcmpw2NPeUf17/vMGRGy5ulYfPh6+p+P76LL6FStjnudT+QZKaJJ/8cN9sGk+&#10;3F+5X727AQAA//8DAFBLAQItABQABgAIAAAAIQDb4fbL7gAAAIUBAAATAAAAAAAAAAAAAAAAAAAA&#10;AABbQ29udGVudF9UeXBlc10ueG1sUEsBAi0AFAAGAAgAAAAhAFr0LFu/AAAAFQEAAAsAAAAAAAAA&#10;AAAAAAAAHwEAAF9yZWxzLy5yZWxzUEsBAi0AFAAGAAgAAAAhAPR8LYy+AAAA2gAAAA8AAAAAAAAA&#10;AAAAAAAABwIAAGRycy9kb3ducmV2LnhtbFBLBQYAAAAAAwADALcAAADyAgAAAAA=&#10;" filled="f" stroked="f">
                  <v:textbox style="mso-fit-shape-to-text:t">
                    <w:txbxContent>
                      <w:p w14:paraId="03000AEC" w14:textId="40E8DA8F" w:rsidR="005E72CD" w:rsidRDefault="00000000">
                        <w:pPr>
                          <w:pStyle w:val="a3"/>
                          <w:spacing w:before="0" w:beforeAutospacing="0" w:after="0" w:afterAutospacing="0" w:line="420" w:lineRule="exact"/>
                          <w:jc w:val="both"/>
                          <w:rPr>
                            <w:rFonts w:hint="eastAsia"/>
                            <w:color w:val="404040" w:themeColor="text1" w:themeTint="BF"/>
                            <w:kern w:val="24"/>
                            <w:sz w:val="19"/>
                            <w:szCs w:val="19"/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  <w:t>政治面貌：</w:t>
                        </w:r>
                        <w:r w:rsidR="007E2C18"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  <w:t>共青团员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7E7E7E"/>
                            <w:sz w:val="19"/>
                            <w:szCs w:val="19"/>
                          </w:rPr>
                          <w:t xml:space="preserve">     </w:t>
                        </w:r>
                      </w:p>
                    </w:txbxContent>
                  </v:textbox>
                </v:shape>
                <v:shape id="_x0000_s1043" type="#_x0000_t202" style="position:absolute;left:1745;top:1605;width:3320;height: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QQYwgAAANsAAAAPAAAAZHJzL2Rvd25yZXYueG1sRI9Pa8JA&#10;FMTvBb/D8gq91Y1Ci6auIv4BD72o8f7IvmZDs29D9mnit3eFQo/DzPyGWawG36gbdbEObGAyzkAR&#10;l8HWXBkozvv3GagoyBabwGTgThFWy9HLAnMbej7S7SSVShCOORpwIm2udSwdeYzj0BIn7yd0HiXJ&#10;rtK2wz7BfaOnWfapPdacFhy2tHFU/p6u3oCIXU/uxc7Hw2X43vYuKz+wMObtdVh/gRIa5D/81z5Y&#10;A9M5PL+kH6CXDwAAAP//AwBQSwECLQAUAAYACAAAACEA2+H2y+4AAACFAQAAEwAAAAAAAAAAAAAA&#10;AAAAAAAAW0NvbnRlbnRfVHlwZXNdLnhtbFBLAQItABQABgAIAAAAIQBa9CxbvwAAABUBAAALAAAA&#10;AAAAAAAAAAAAAB8BAABfcmVscy8ucmVsc1BLAQItABQABgAIAAAAIQCV1QQYwgAAANsAAAAPAAAA&#10;AAAAAAAAAAAAAAcCAABkcnMvZG93bnJldi54bWxQSwUGAAAAAAMAAwC3AAAA9gIAAAAA&#10;" filled="f" stroked="f">
                  <v:textbox style="mso-fit-shape-to-text:t">
                    <w:txbxContent>
                      <w:p w14:paraId="78C27609" w14:textId="724771BC" w:rsidR="005E72CD" w:rsidRDefault="00000000" w:rsidP="002C38FF">
                        <w:pPr>
                          <w:pStyle w:val="a3"/>
                          <w:spacing w:before="0" w:beforeAutospacing="0" w:after="0" w:afterAutospacing="0" w:line="420" w:lineRule="exact"/>
                          <w:rPr>
                            <w:rFonts w:ascii="微软雅黑" w:eastAsia="微软雅黑" w:hAnsi="微软雅黑" w:cs="微软雅黑" w:hint="eastAsia"/>
                            <w:color w:val="5270AF"/>
                            <w:kern w:val="24"/>
                            <w:sz w:val="19"/>
                            <w:szCs w:val="19"/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  <w:t>邮箱：</w:t>
                        </w:r>
                        <w:r w:rsidR="007E2C18"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  <w:t>caoming_2004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  <w:t>@</w:t>
                        </w:r>
                        <w:r w:rsidR="002C38FF">
                          <w:rPr>
                            <w:rFonts w:ascii="微软雅黑" w:eastAsia="微软雅黑" w:hAnsi="微软雅黑" w:cs="微软雅黑"/>
                            <w:color w:val="404040" w:themeColor="text1" w:themeTint="BF"/>
                            <w:sz w:val="19"/>
                            <w:szCs w:val="19"/>
                          </w:rPr>
                          <w:t>163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  <w:t xml:space="preserve">.com        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7E7E7E"/>
                            <w:sz w:val="19"/>
                            <w:szCs w:val="19"/>
                          </w:rPr>
                          <w:t xml:space="preserve"> 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F4189" w:rsidRPr="0099016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7F87EFC5" wp14:editId="7BCE93F0">
                <wp:simplePos x="0" y="0"/>
                <wp:positionH relativeFrom="column">
                  <wp:posOffset>-1126807</wp:posOffset>
                </wp:positionH>
                <wp:positionV relativeFrom="paragraph">
                  <wp:posOffset>-919163</wp:posOffset>
                </wp:positionV>
                <wp:extent cx="7534275" cy="10720070"/>
                <wp:effectExtent l="0" t="0" r="9525" b="508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4275" cy="107200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AC1CBE" w14:textId="74950233" w:rsidR="005E72CD" w:rsidRDefault="005E72CD" w:rsidP="00504E9F">
                            <w:pPr>
                              <w:ind w:rightChars="811" w:right="1703"/>
                            </w:pPr>
                          </w:p>
                          <w:p w14:paraId="2AD74B04" w14:textId="78B3B55D" w:rsidR="005E72CD" w:rsidRDefault="005E72CD" w:rsidP="003F4189">
                            <w:pPr>
                              <w:tabs>
                                <w:tab w:val="left" w:pos="567"/>
                              </w:tabs>
                              <w:ind w:rightChars="879" w:right="1846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F87EFC5" id="矩形 47" o:spid="_x0000_s1044" style="position:absolute;left:0;text-align:left;margin-left:-88.7pt;margin-top:-72.4pt;width:593.25pt;height:844.1pt;z-index:-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0hgcgIAADgFAAAOAAAAZHJzL2Uyb0RvYy54bWysVE2P0zAQvSPxHyzfaZLSUrbadFXtahFS&#10;xVYUxNl17MaS4zG227T8esbORxdYcUD0kNqeN29mnmd8e3duNDkJ5xWYkhaTnBJhOFTKHEr69cvj&#10;m/eU+MBMxTQYUdKL8PRu9frVbWuXYgo16Eo4giTGL1tb0joEu8wyz2vRMD8BKwwaJbiGBdy6Q1Y5&#10;1iJ7o7Npnr/LWnCVdcCF93j60BnpKvFLKXh4ktKLQHRJMbeQvi599/GbrW7Z8uCYrRXv02D/kEXD&#10;lMGgI9UDC4wcnfqDqlHcgQcZJhyaDKRUXKQasJoi/62aXc2sSLWgON6OMvn/R8s/nXZ261CG1vql&#10;x2Ws4ixdE/8xP3JOYl1GscQ5EI6Hi/nb2XQxp4SjrcgXeBuLpGd29bfOhw8CGhIXJXV4HUkldtr4&#10;gDEROkBiOA9aVY9K67SJLSDutSMnhpe3PxTxstDjF5Q2EWsgenXmeJJdi0mrcNEi4rT5LCRRFaY/&#10;TYmkPrsGYZwLE4rOVLNKdLHnOf6G6ENaKZdEGJklxh+5e4IB2ZEM3F2WPT66itSmo3P+t8Q659Ej&#10;RQYTRudGGXAvEWisqo/c4QeROmmiSuG8P6M2Jb2JyHiyh+qydcRBNzbe8keFF7lhPmyZwznBicLZ&#10;D0/4kRrakkK/oqQG9+Ol84jH9kUrJS3OXUn99yNzghL90WBj3xSzWRzUtJnNsa0occ8t++cWc2zu&#10;AbujwFfG8rSM+KCHpXTQfMMnYh2jookZjrFLyoMbNvehew/wkeFivU4wHE7LwsbsLI/kUWcD62MA&#10;qVLfXtXpdcTxTA3RPyVx/p/vE+r64K1+AgAA//8DAFBLAwQUAAYACAAAACEAyY6De+IAAAAPAQAA&#10;DwAAAGRycy9kb3ducmV2LnhtbEyPwU7DMBBE70j8g7VI3Fo71CEQ4lQIQUW50Tac3dgkEfY6xE4b&#10;/h7nBLcZ7dPsTLGerCEnPfjOoYBkyYBorJ3qsBFw2L8s7oD4IFFJ41AL+NEe1uXlRSFz5c74rk+7&#10;0JAYgj6XAtoQ+pxSX7faSr90vcZ4+3SDlSHaoaFqkOcYbg29YeyWWtlh/NDKXj+1uv7ajVbAmGbb&#10;5+nje7OqWJW9VSZ9DZteiOur6fEBSNBT+INhrh+rQxk7Hd2IyhMjYJFkGY/srDiPK2aGsfsEyDGq&#10;lK840LKg/3eUvwAAAP//AwBQSwECLQAUAAYACAAAACEAtoM4kv4AAADhAQAAEwAAAAAAAAAAAAAA&#10;AAAAAAAAW0NvbnRlbnRfVHlwZXNdLnhtbFBLAQItABQABgAIAAAAIQA4/SH/1gAAAJQBAAALAAAA&#10;AAAAAAAAAAAAAC8BAABfcmVscy8ucmVsc1BLAQItABQABgAIAAAAIQBx90hgcgIAADgFAAAOAAAA&#10;AAAAAAAAAAAAAC4CAABkcnMvZTJvRG9jLnhtbFBLAQItABQABgAIAAAAIQDJjoN74gAAAA8BAAAP&#10;AAAAAAAAAAAAAAAAAMwEAABkcnMvZG93bnJldi54bWxQSwUGAAAAAAQABADzAAAA2wUAAAAA&#10;" fillcolor="white [3212]" stroked="f" strokeweight="2pt">
                <v:textbox>
                  <w:txbxContent>
                    <w:p w14:paraId="09AC1CBE" w14:textId="74950233" w:rsidR="005E72CD" w:rsidRDefault="005E72CD" w:rsidP="00504E9F">
                      <w:pPr>
                        <w:ind w:rightChars="811" w:right="1703"/>
                      </w:pPr>
                    </w:p>
                    <w:p w14:paraId="2AD74B04" w14:textId="78B3B55D" w:rsidR="005E72CD" w:rsidRDefault="005E72CD" w:rsidP="003F4189">
                      <w:pPr>
                        <w:tabs>
                          <w:tab w:val="left" w:pos="567"/>
                        </w:tabs>
                        <w:ind w:rightChars="879" w:right="1846"/>
                      </w:pPr>
                    </w:p>
                  </w:txbxContent>
                </v:textbox>
              </v:rect>
            </w:pict>
          </mc:Fallback>
        </mc:AlternateContent>
      </w:r>
      <w:r w:rsidR="00A1117C" w:rsidRPr="0099016A"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76DEB63" wp14:editId="4CF1C9FB">
                <wp:simplePos x="0" y="0"/>
                <wp:positionH relativeFrom="column">
                  <wp:posOffset>-702310</wp:posOffset>
                </wp:positionH>
                <wp:positionV relativeFrom="paragraph">
                  <wp:posOffset>244475</wp:posOffset>
                </wp:positionV>
                <wp:extent cx="6644005" cy="326390"/>
                <wp:effectExtent l="0" t="0" r="10795" b="635"/>
                <wp:wrapNone/>
                <wp:docPr id="60" name="组合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4005" cy="326390"/>
                          <a:chOff x="7733" y="4374"/>
                          <a:chExt cx="10463" cy="514"/>
                        </a:xfrm>
                      </wpg:grpSpPr>
                      <wps:wsp>
                        <wps:cNvPr id="27" name="直接连接符 37"/>
                        <wps:cNvCnPr/>
                        <wps:spPr>
                          <a:xfrm>
                            <a:off x="7775" y="4851"/>
                            <a:ext cx="10421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80808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8" name="文本框 73"/>
                        <wps:cNvSpPr txBox="1"/>
                        <wps:spPr>
                          <a:xfrm>
                            <a:off x="7733" y="4374"/>
                            <a:ext cx="2068" cy="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 w14:paraId="18D94240" w14:textId="77777777" w:rsidR="005E72CD" w:rsidRDefault="00000000">
                              <w:pPr>
                                <w:pStyle w:val="a3"/>
                                <w:spacing w:before="0" w:beforeAutospacing="0" w:after="0" w:afterAutospacing="0" w:line="336" w:lineRule="exact"/>
                                <w:rPr>
                                  <w:rFonts w:hint="eastAsia"/>
                                  <w:color w:val="5270AF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b/>
                                  <w:bCs/>
                                  <w:color w:val="5270AF"/>
                                </w:rPr>
                                <w:t>教育背景</w:t>
                              </w:r>
                            </w:p>
                          </w:txbxContent>
                        </wps:txbx>
                        <wps:bodyPr vert="horz" wrap="square" anchor="t" upright="1">
                          <a:spAutoFit/>
                        </wps:bodyPr>
                      </wps:wsp>
                      <wps:wsp>
                        <wps:cNvPr id="30" name="矩形 7"/>
                        <wps:cNvSpPr/>
                        <wps:spPr>
                          <a:xfrm>
                            <a:off x="7764" y="4816"/>
                            <a:ext cx="1230" cy="72"/>
                          </a:xfrm>
                          <a:prstGeom prst="rect">
                            <a:avLst/>
                          </a:prstGeom>
                          <a:solidFill>
                            <a:srgbClr val="5270AF"/>
                          </a:solidFill>
                          <a:ln w="12700">
                            <a:noFill/>
                          </a:ln>
                        </wps:spPr>
                        <wps:bodyPr vert="horz" wrap="square" anchor="ctr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6DEB63" id="组合 41" o:spid="_x0000_s1045" style="position:absolute;left:0;text-align:left;margin-left:-55.3pt;margin-top:19.25pt;width:523.15pt;height:25.7pt;z-index:251660288" coordorigin="7733,4374" coordsize="10463,5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dIvNQMAABwIAAAOAAAAZHJzL2Uyb0RvYy54bWy8Vc1uEzEQviPxDpbvdP+y2WbVTVVa2guC&#10;SoUHcHa9P9KubWznjweAG0cuIBBIICH1yBXxNKQ8BmPvJmlKQFUrUCTH6xmPZ77vG3tvf9bUaEKl&#10;qjhLsLfjYkRZyrOKFQl++uT43i5GShOWkZozmuA5VXh/ePfO3lTE1OclrzMqEQRhKp6KBJdai9hx&#10;VFrShqgdLigDY85lQzR8ysLJJJlC9KZ2fNftO1MuMyF5SpWC1aPWiIc2fp7TVD/Oc0U1qhMMuWk7&#10;SjuOzOgM90hcSCLKKu3SIDfIoiEVg0NXoY6IJmgsq99CNVUqueK53kl54/A8r1Jqa4BqPPdKNSeS&#10;j4WtpYinhVjBBNBewenGYdNHkxMpzsSpBCSmogAs7JepZZbLxvxDlmhmIZuvIKMzjVJY7Pd7PdcN&#10;MUrBFvj9YNBhmpYAvNkWRUGAEVh7QdRr8U7LB912z+31wWo2h561OstznY1spgL0odYQqNtBcFYS&#10;QS2yKgYITiWqsgT7EUaMNCDTizdfF68+/fz+DsaL888oiEzmJgnwPmQdWipWANwWqKIoAkhMzbuh&#10;19a8BAwq9r22YovUql4SC6n0CeUNMpME1xUzKZKYTB4qDceD69LFLNcMTaHlBm4Iwk4JNE9eEw3T&#10;RkAtihV2s+J1lR1XdW22KFmMDmuJJgTaYdc1P5MdBN5wM6ccEVW2ftbUFtFUmkrYQOKSkuwBy5Ce&#10;C4CLQW9jk01DM4xqCleBmVlPTar6Op6QRM0gFwNyC6uZjXg2t2jbdVBAy8K/lwLcW60UFq9fLt6e&#10;Lz68QFFgKupEYFoG6dl9DhK3FK/zXip41TlbWmApB9/tw0lG/71BaML/WQ8SLrO/6YFxQ7PFvJXG&#10;IPRDu2Fl2Y6xno1mVv+eVcMadnOxgxBLLp8Du3BJgqyejYkErglLYTnBoLexkFVRgp/XCk4cjDWk&#10;YhW7jtUx+/8YDKArumZ+/+XHt4/ocguvLryl1rZw1u91Lez1WyUvOfN8E9twFvm3o2yj6zaaM/Qj&#10;9+C4i77h1rU92N3rkNs20DWYTLXc4NJo0dBnGbOXMTxBVp/dc2neuMvf1n/9qA9/AQAA//8DAFBL&#10;AwQUAAYACAAAACEAQl3VjuIAAAAKAQAADwAAAGRycy9kb3ducmV2LnhtbEyPwWrDMBBE74X+g9hC&#10;b4msGqe2azmE0PYUCkkKpTfF2tgm1spYiu38fdVTe1zmMfO2WM+mYyMOrrUkQSwjYEiV1S3VEj6P&#10;b4sUmPOKtOosoYQbOliX93eFyrWdaI/jwdcslJDLlYTG+z7n3FUNGuWWtkcK2dkORvlwDjXXg5pC&#10;uen4UxStuFEthYVG9bhtsLocrkbC+6SmTSxex93lvL19H5OPr51AKR8f5s0LMI+z/4PhVz+oQxmc&#10;TvZK2rFOwkKIaBVYCXGaAAtEFifPwE4S0iwDXhb8/wvlDwAAAP//AwBQSwECLQAUAAYACAAAACEA&#10;toM4kv4AAADhAQAAEwAAAAAAAAAAAAAAAAAAAAAAW0NvbnRlbnRfVHlwZXNdLnhtbFBLAQItABQA&#10;BgAIAAAAIQA4/SH/1gAAAJQBAAALAAAAAAAAAAAAAAAAAC8BAABfcmVscy8ucmVsc1BLAQItABQA&#10;BgAIAAAAIQAqYdIvNQMAABwIAAAOAAAAAAAAAAAAAAAAAC4CAABkcnMvZTJvRG9jLnhtbFBLAQIt&#10;ABQABgAIAAAAIQBCXdWO4gAAAAoBAAAPAAAAAAAAAAAAAAAAAI8FAABkcnMvZG93bnJldi54bWxQ&#10;SwUGAAAAAAQABADzAAAAngYAAAAA&#10;">
                <v:line id="直接连接符 37" o:spid="_x0000_s1046" style="position:absolute;visibility:visible;mso-wrap-style:square" from="7775,4851" to="18196,4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LJGxQAAANsAAAAPAAAAZHJzL2Rvd25yZXYueG1sRI9Ba8JA&#10;FITvhf6H5RV6CWajSCLRVbRQEAqFpiI9vmafSTD7NmS3MfXXdwWhx2FmvmFWm9G0YqDeNZYVTOME&#10;BHFpdcOVgsPn62QBwnlkja1lUvBLDjbrx4cV5tpe+IOGwlciQNjlqKD2vsuldGVNBl1sO+LgnWxv&#10;0AfZV1L3eAlw08pZkqTSYMNhocaOXmoqz8WPUZBG/i173+6vX9Hwjbg7SpvOT0o9P43bJQhPo/8P&#10;39t7rWCWwe1L+AFy/QcAAP//AwBQSwECLQAUAAYACAAAACEA2+H2y+4AAACFAQAAEwAAAAAAAAAA&#10;AAAAAAAAAAAAW0NvbnRlbnRfVHlwZXNdLnhtbFBLAQItABQABgAIAAAAIQBa9CxbvwAAABUBAAAL&#10;AAAAAAAAAAAAAAAAAB8BAABfcmVscy8ucmVsc1BLAQItABQABgAIAAAAIQD8lLJGxQAAANsAAAAP&#10;AAAAAAAAAAAAAAAAAAcCAABkcnMvZG93bnJldi54bWxQSwUGAAAAAAMAAwC3AAAA+QIAAAAA&#10;" strokecolor="gray" strokeweight="1.5pt">
                  <v:stroke joinstyle="miter"/>
                </v:line>
                <v:shape id="文本框 73" o:spid="_x0000_s1047" type="#_x0000_t202" style="position:absolute;left:7733;top:4374;width:2068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aGD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GPT&#10;l/QD9PYfAAD//wMAUEsBAi0AFAAGAAgAAAAhANvh9svuAAAAhQEAABMAAAAAAAAAAAAAAAAAAAAA&#10;AFtDb250ZW50X1R5cGVzXS54bWxQSwECLQAUAAYACAAAACEAWvQsW78AAAAVAQAACwAAAAAAAAAA&#10;AAAAAAAfAQAAX3JlbHMvLnJlbHNQSwECLQAUAAYACAAAACEA+pmhg70AAADbAAAADwAAAAAAAAAA&#10;AAAAAAAHAgAAZHJzL2Rvd25yZXYueG1sUEsFBgAAAAADAAMAtwAAAPECAAAAAA==&#10;" filled="f" stroked="f">
                  <v:textbox style="mso-fit-shape-to-text:t">
                    <w:txbxContent>
                      <w:p w14:paraId="18D94240" w14:textId="77777777" w:rsidR="005E72CD" w:rsidRDefault="00000000">
                        <w:pPr>
                          <w:pStyle w:val="a3"/>
                          <w:spacing w:before="0" w:beforeAutospacing="0" w:after="0" w:afterAutospacing="0" w:line="336" w:lineRule="exact"/>
                          <w:rPr>
                            <w:rFonts w:hint="eastAsia"/>
                            <w:color w:val="5270AF"/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b/>
                            <w:bCs/>
                            <w:color w:val="5270AF"/>
                          </w:rPr>
                          <w:t>教育背景</w:t>
                        </w:r>
                      </w:p>
                    </w:txbxContent>
                  </v:textbox>
                </v:shape>
                <v:rect id="矩形 7" o:spid="_x0000_s1048" style="position:absolute;left:7764;top:4816;width:1230;height: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0t8wwAAANsAAAAPAAAAZHJzL2Rvd25yZXYueG1sRE9Na8JA&#10;EL0X/A/LCF5K3WihlDQbEUFaqKU2CXgdsmMSzc6G7Jqk/757KHh8vO9kM5lWDNS7xrKC1TICQVxa&#10;3XCloMj3T68gnEfW2FomBb/kYJPOHhKMtR35h4bMVyKEsItRQe19F0vpypoMuqXtiAN3tr1BH2Bf&#10;Sd3jGMJNK9dR9CINNhwaauxoV1N5zW5GAeXFoTkcp/fT/nY8fWWPw3j5/FZqMZ+2byA8Tf4u/nd/&#10;aAXPYX34En6ATP8AAAD//wMAUEsBAi0AFAAGAAgAAAAhANvh9svuAAAAhQEAABMAAAAAAAAAAAAA&#10;AAAAAAAAAFtDb250ZW50X1R5cGVzXS54bWxQSwECLQAUAAYACAAAACEAWvQsW78AAAAVAQAACwAA&#10;AAAAAAAAAAAAAAAfAQAAX3JlbHMvLnJlbHNQSwECLQAUAAYACAAAACEAtzNLfMMAAADbAAAADwAA&#10;AAAAAAAAAAAAAAAHAgAAZHJzL2Rvd25yZXYueG1sUEsFBgAAAAADAAMAtwAAAPcCAAAAAA==&#10;" fillcolor="#5270af" stroked="f" strokeweight="1pt"/>
              </v:group>
            </w:pict>
          </mc:Fallback>
        </mc:AlternateContent>
      </w:r>
      <w:r w:rsidR="00D906DD" w:rsidRPr="0099016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6CC03D9" wp14:editId="3F0E4EBB">
                <wp:simplePos x="0" y="0"/>
                <wp:positionH relativeFrom="column">
                  <wp:posOffset>3147695</wp:posOffset>
                </wp:positionH>
                <wp:positionV relativeFrom="paragraph">
                  <wp:posOffset>-83185</wp:posOffset>
                </wp:positionV>
                <wp:extent cx="864870" cy="367665"/>
                <wp:effectExtent l="0" t="0" r="0" b="0"/>
                <wp:wrapNone/>
                <wp:docPr id="8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367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  <a:effectLst/>
                      </wps:spPr>
                      <wps:txbx>
                        <w:txbxContent>
                          <w:p w14:paraId="67168A8B" w14:textId="77777777" w:rsidR="005E72CD" w:rsidRDefault="00000000">
                            <w:pPr>
                              <w:pStyle w:val="a3"/>
                              <w:spacing w:before="0" w:beforeAutospacing="0" w:after="0" w:afterAutospacing="0" w:line="420" w:lineRule="exact"/>
                              <w:jc w:val="both"/>
                              <w:rPr>
                                <w:rFonts w:hint="eastAsia"/>
                                <w:color w:val="404040" w:themeColor="text1" w:themeTint="BF"/>
                                <w:kern w:val="24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民族：汉族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7E7E7E"/>
                                <w:sz w:val="19"/>
                                <w:szCs w:val="19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vert="horz" wrap="square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C03D9" id="文本框 42" o:spid="_x0000_s1049" type="#_x0000_t202" style="position:absolute;left:0;text-align:left;margin-left:247.85pt;margin-top:-6.55pt;width:68.1pt;height:28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VfwnwEAACsDAAAOAAAAZHJzL2Uyb0RvYy54bWysUsuOEzEQvCPxD5bvZLKBzIZRnBVotVwQ&#10;IC18gOOxM5Zst3E7mQlfT9sJEwQ3xMWPfpSrurx9mLxjJ53QQhD8brHkTAcFvQ0Hwb99fXq14Qyz&#10;DL10ELTgZ438YffyxXaMnV7BAK7XiRFIwG6Mgg85x65pUA3aS1xA1IGSBpKXma7p0PRJjoTuXbNa&#10;LttmhNTHBEojUvTxkuS7im+MVvmzMagzc4ITt1zXVNd9WZvdVnaHJONg1ZWG/AcWXtpAj85QjzJL&#10;dkz2LyhvVQIEkxcKfAPGWKWrBlJzt/xDzfMgo65aaDgY5zHh/4NVn07P8UtieXoPExlYBjJG7JCC&#10;Rc9kki87MWWUpxGe57HpKTNFwU37ZnNPGUWp1+19264LSnNrjgnzBw2elYPgiVypw5Knj5gvpb9K&#10;ylsBnqxz1RkX2Cj42/VqXRvmDIG7UGp19fgKcyNeTnnaT8z2JGpWtYf+TGLpvxKNAdIPzkbyXnD8&#10;fpRJcyaDorDgF34Y3x0zkakcC+Sln7SVCzlSVV5/T7H893utuv3x3U8AAAD//wMAUEsDBBQABgAI&#10;AAAAIQD8jNRf3wAAAAoBAAAPAAAAZHJzL2Rvd25yZXYueG1sTI/LTsMwEEX3SPyDNUjsWsf0QRvi&#10;VBUPiQUbSthP4yGOiO0odpv07xlWsBzdo3vPFLvJdeJMQ2yD16DmGQjydTCtbzRUHy+zDYiY0Bvs&#10;gicNF4qwK6+vCsxNGP07nQ+pEVziY44abEp9LmWsLTmM89CT5+wrDA4Tn0MjzYAjl7tO3mXZWjps&#10;PS9Y7OnRUv19ODkNKZm9ulTPLr5+Tm9Po83qFVZa395M+wcQiab0B8OvPqtDyU7HcPImik7Dcru6&#10;Z1TDTC0UCCbWC7UFceRouQFZFvL/C+UPAAAA//8DAFBLAQItABQABgAIAAAAIQC2gziS/gAAAOEB&#10;AAATAAAAAAAAAAAAAAAAAAAAAABbQ29udGVudF9UeXBlc10ueG1sUEsBAi0AFAAGAAgAAAAhADj9&#10;If/WAAAAlAEAAAsAAAAAAAAAAAAAAAAALwEAAF9yZWxzLy5yZWxzUEsBAi0AFAAGAAgAAAAhAHSp&#10;V/CfAQAAKwMAAA4AAAAAAAAAAAAAAAAALgIAAGRycy9lMm9Eb2MueG1sUEsBAi0AFAAGAAgAAAAh&#10;APyM1F/fAAAACgEAAA8AAAAAAAAAAAAAAAAA+QMAAGRycy9kb3ducmV2LnhtbFBLBQYAAAAABAAE&#10;APMAAAAFBQAAAAA=&#10;" filled="f" stroked="f">
                <v:textbox style="mso-fit-shape-to-text:t">
                  <w:txbxContent>
                    <w:p w14:paraId="67168A8B" w14:textId="77777777" w:rsidR="005E72CD" w:rsidRDefault="00000000">
                      <w:pPr>
                        <w:pStyle w:val="a3"/>
                        <w:spacing w:before="0" w:beforeAutospacing="0" w:after="0" w:afterAutospacing="0" w:line="420" w:lineRule="exact"/>
                        <w:jc w:val="both"/>
                        <w:rPr>
                          <w:rFonts w:hint="eastAsia"/>
                          <w:color w:val="404040" w:themeColor="text1" w:themeTint="BF"/>
                          <w:kern w:val="24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民族：汉族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7E7E7E"/>
                          <w:sz w:val="19"/>
                          <w:szCs w:val="19"/>
                        </w:rPr>
                        <w:t xml:space="preserve">     </w:t>
                      </w:r>
                    </w:p>
                  </w:txbxContent>
                </v:textbox>
              </v:shape>
            </w:pict>
          </mc:Fallback>
        </mc:AlternateContent>
      </w:r>
      <w:r w:rsidR="00D906DD" w:rsidRPr="0099016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B8B84AE" wp14:editId="19876F89">
                <wp:simplePos x="0" y="0"/>
                <wp:positionH relativeFrom="column">
                  <wp:posOffset>-682625</wp:posOffset>
                </wp:positionH>
                <wp:positionV relativeFrom="paragraph">
                  <wp:posOffset>-334010</wp:posOffset>
                </wp:positionV>
                <wp:extent cx="4932680" cy="338455"/>
                <wp:effectExtent l="0" t="0" r="0" b="0"/>
                <wp:wrapNone/>
                <wp:docPr id="20" name="文本框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680" cy="3384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  <a:effectLst/>
                      </wps:spPr>
                      <wps:txbx>
                        <w:txbxContent>
                          <w:p w14:paraId="7B15FD2F" w14:textId="0423E525" w:rsidR="005E72CD" w:rsidRDefault="00000000">
                            <w:pPr>
                              <w:pStyle w:val="a3"/>
                              <w:spacing w:before="0" w:beforeAutospacing="0" w:after="0" w:afterAutospacing="0" w:line="420" w:lineRule="exact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电话：</w:t>
                            </w:r>
                            <w:r w:rsidR="007E2C1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15556611832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kern w:val="24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出生年月：200</w:t>
                            </w:r>
                            <w:r w:rsidR="007E2C1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4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.</w:t>
                            </w:r>
                            <w:r w:rsidR="007E2C1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08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     籍贯：</w:t>
                            </w:r>
                            <w:r w:rsidR="007E2C1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安徽安庆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B84AE" id="文本框 88" o:spid="_x0000_s1050" type="#_x0000_t202" style="position:absolute;left:0;text-align:left;margin-left:-53.75pt;margin-top:-26.3pt;width:388.4pt;height:26.6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1qFogEAACwDAAAOAAAAZHJzL2Uyb0RvYy54bWysUstuGyEU3VfqPyD29TjjOHJGxlGrKN1U&#10;baW0H4AZ8CABl16wZ9yv7wU7dtXsom543MfhnHtYP0zesYPGZCEIfjObc6aDgt6GneA/fzx9WHGW&#10;sgy9dBC04Eed+MPm/bv1GDvdwgCu18gIJKRujIIPOceuaZIatJdpBlEHShpALzNdcdf0KEdC965p&#10;5/O7ZgTsI4LSKVH08ZTkm4pvjFb5mzFJZ+YEJ265rljXbVmbzVp2O5RxsOpMQ76BhZc20KMXqEeZ&#10;JdujfQXlrUJIYPJMgW/AGKt01UBqbub/qHkeZNRVCw0nxcuY0v+DVV8Pz/E7sjx9gokMLAMZY+oS&#10;BYueyaAvOzFllKcRHi9j01NmioK394v2bkUpRbnFYnW7XBaY5todMeXPGjwrB8GRbKnTkocvKZ9K&#10;X0rKYwGerHPVGhfYKPj9sl3WhkuGwF0otbqafIa5Mi+nPG0nZntS1b7I2kJ/JLX0YYnGAPibs5HM&#10;Fzz92kvUnMmgKCz4iV+Aj/sMxlaOBfLUT9rKhSypKs/fp3j+971WXT/55g8AAAD//wMAUEsDBBQA&#10;BgAIAAAAIQBewUS/3gAAAAkBAAAPAAAAZHJzL2Rvd25yZXYueG1sTI9NT8MwDIbvSPyHyEjctmSD&#10;dqw0nRCI6xD7krhljddWNE7VZGv593gnuNnyo9fPm69G14oL9qHxpGE2VSCQSm8bqjTstu+TJxAh&#10;GrKm9YQafjDAqri9yU1m/UCfeNnESnAIhcxoqGPsMilDWaMzYeo7JL6dfO9M5LWvpO3NwOGulXOl&#10;UulMQ/yhNh2+1lh+b85Ow359+jo8qo/qzSXd4EclyS2l1vd348sziIhj/IPhqs/qULDT0Z/JBtFq&#10;mMzUImGWp2SegmAkTZcPII4aFiCLXP5vUPwCAAD//wMAUEsBAi0AFAAGAAgAAAAhALaDOJL+AAAA&#10;4QEAABMAAAAAAAAAAAAAAAAAAAAAAFtDb250ZW50X1R5cGVzXS54bWxQSwECLQAUAAYACAAAACEA&#10;OP0h/9YAAACUAQAACwAAAAAAAAAAAAAAAAAvAQAAX3JlbHMvLnJlbHNQSwECLQAUAAYACAAAACEA&#10;Yt9ahaIBAAAsAwAADgAAAAAAAAAAAAAAAAAuAgAAZHJzL2Uyb0RvYy54bWxQSwECLQAUAAYACAAA&#10;ACEAXsFEv94AAAAJAQAADwAAAAAAAAAAAAAAAAD8AwAAZHJzL2Rvd25yZXYueG1sUEsFBgAAAAAE&#10;AAQA8wAAAAcFAAAAAA==&#10;" filled="f" stroked="f">
                <v:textbox>
                  <w:txbxContent>
                    <w:p w14:paraId="7B15FD2F" w14:textId="0423E525" w:rsidR="005E72CD" w:rsidRDefault="00000000">
                      <w:pPr>
                        <w:pStyle w:val="a3"/>
                        <w:spacing w:before="0" w:beforeAutospacing="0" w:after="0" w:afterAutospacing="0" w:line="420" w:lineRule="exact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电话：</w:t>
                      </w:r>
                      <w:r w:rsidR="007E2C1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15556611832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kern w:val="24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出生年月：200</w:t>
                      </w:r>
                      <w:r w:rsidR="007E2C1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4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.</w:t>
                      </w:r>
                      <w:r w:rsidR="007E2C1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08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        籍贯：</w:t>
                      </w:r>
                      <w:r w:rsidR="007E2C1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安徽安庆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0754C4" w:rsidRPr="0099016A"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5AD892FB" wp14:editId="74F7845B">
                <wp:simplePos x="0" y="0"/>
                <wp:positionH relativeFrom="column">
                  <wp:posOffset>-716280</wp:posOffset>
                </wp:positionH>
                <wp:positionV relativeFrom="paragraph">
                  <wp:posOffset>1762125</wp:posOffset>
                </wp:positionV>
                <wp:extent cx="6677025" cy="331470"/>
                <wp:effectExtent l="0" t="0" r="28575" b="0"/>
                <wp:wrapNone/>
                <wp:docPr id="40" name="组合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025" cy="331470"/>
                          <a:chOff x="7745" y="6085"/>
                          <a:chExt cx="10515" cy="522"/>
                        </a:xfrm>
                      </wpg:grpSpPr>
                      <wps:wsp>
                        <wps:cNvPr id="37" name="直接连接符 38"/>
                        <wps:cNvCnPr/>
                        <wps:spPr>
                          <a:xfrm>
                            <a:off x="7839" y="6568"/>
                            <a:ext cx="10421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80808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8" name="文本框 76"/>
                        <wps:cNvSpPr txBox="1"/>
                        <wps:spPr>
                          <a:xfrm>
                            <a:off x="7745" y="6085"/>
                            <a:ext cx="2068" cy="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 w14:paraId="0F362C4C" w14:textId="784730F3" w:rsidR="005E72CD" w:rsidRDefault="002A344E">
                              <w:pPr>
                                <w:pStyle w:val="a3"/>
                                <w:spacing w:before="0" w:beforeAutospacing="0" w:after="0" w:afterAutospacing="0" w:line="336" w:lineRule="exact"/>
                                <w:rPr>
                                  <w:rFonts w:hint="eastAsia"/>
                                  <w:color w:val="5270AF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b/>
                                  <w:bCs/>
                                  <w:color w:val="5270AF"/>
                                </w:rPr>
                                <w:t>项目</w:t>
                              </w:r>
                              <w:r w:rsidR="0099016A">
                                <w:rPr>
                                  <w:rFonts w:ascii="微软雅黑" w:eastAsia="微软雅黑" w:hAnsi="微软雅黑" w:cs="Times New Roman" w:hint="eastAsia"/>
                                  <w:b/>
                                  <w:bCs/>
                                  <w:color w:val="5270AF"/>
                                </w:rPr>
                                <w:t>经历</w:t>
                              </w:r>
                            </w:p>
                          </w:txbxContent>
                        </wps:txbx>
                        <wps:bodyPr vert="horz" wrap="square" anchor="t" upright="1">
                          <a:spAutoFit/>
                        </wps:bodyPr>
                      </wps:wsp>
                      <wps:wsp>
                        <wps:cNvPr id="39" name="矩形 10"/>
                        <wps:cNvSpPr/>
                        <wps:spPr>
                          <a:xfrm>
                            <a:off x="7788" y="6535"/>
                            <a:ext cx="1230" cy="72"/>
                          </a:xfrm>
                          <a:prstGeom prst="rect">
                            <a:avLst/>
                          </a:prstGeom>
                          <a:solidFill>
                            <a:srgbClr val="5270AF"/>
                          </a:solidFill>
                          <a:ln w="12700">
                            <a:noFill/>
                          </a:ln>
                        </wps:spPr>
                        <wps:bodyPr vert="horz" wrap="square" anchor="ctr" upright="1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D892FB" id="_x0000_s1051" style="position:absolute;left:0;text-align:left;margin-left:-56.4pt;margin-top:138.75pt;width:525.75pt;height:26.1pt;z-index:251653120;mso-width-relative:margin;mso-height-relative:margin" coordorigin="7745,6085" coordsize="10515,5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lmiMwMAAB0IAAAOAAAAZHJzL2Uyb0RvYy54bWy8Vc1uEzEQviPxDtbe6f5ls8mqSVVa2guC&#10;SoUHcLzeH2nXNraTTXgAuHHkAgKBBBJSj1wRT0PKYzD2btKmP1AVgSI5Xs/Ynvm+b8bbO/O6QjMq&#10;VcnZyPG3PAdRRnhasnzkPH1ycG/gIKUxS3HFGR05C6qcnfHdO9uNSGjAC16lVCI4hKmkESOn0Fok&#10;rqtIQWustrigDIwZlzXW8ClzN5W4gdPryg08r+82XKZCckKVgtX91uiM7flZRol+nGWKalSNHIhN&#10;21HacWJGd7yNk1xiUZSkCwPfIooalwwuXR+1jzVGU1leOqouieSKZ3qL8NrlWVYSanOAbHzvQjaH&#10;kk+FzSVPmlysYQJoL+B062PJo9mhFMfiSAISjcgBC/tlcplnsjb/ECWaW8gWa8joXCMCi/1+HHtB&#10;5CACtjD0e3GHKSkAeLMtjntgBmvfG0Qt3qR40G33vcjvNkdBYKzu6l53I5pGgD7UGQTq7yA4LrCg&#10;FlmVAARHEpUpxB87iOEaZHr65uvy1aef39/BeHryGYUDE5sJArz3WIeWShQAdwVU8SActjlHfbsT&#10;JyvAfK8X+C1cFql1vjgRUulDymtkJiOnKpkJESd49lDpFpqVi1muGGqg5IZeBMImGIonq7CGaS0g&#10;F8Vyu1nxqkwPyqoyW5TMJ3uVRDMM5TDwzK/DfMPN3LKPVdH6WVNLXF1qKiESnBQUpw9YivRCAFwM&#10;atsx0dQ0dVBFoRWYmfXUuKxu4glAVAz4NyC3sJrZhKcLi7ZdBwW0LPx7KUDfaqWwfP1y+fZk+eEF&#10;ivsmo04EpmSQnt/nIHF/tX6dHC6XwEoOgQcCscXTG9rquF4PEprZ7/TAuKHZYt5KYxhBYRqy1par&#10;Mdbzydzq3w9XibSwm8YOQiy4fA7sQpMEWT2bYglcY0ZgeeSA3qZClnkBfn4rOLE71RCKVewZhR2z&#10;/5FBqMCumN9/+fHtI/Kt1s/R15F5LWkDYMb0rSjs+taKND8ITcmBLd7sWZdq+E+cbZTdRnVGQezt&#10;Hhg+gLQNt67uwe7dhN0bU0m03CDTXG3QspTZbgxvkA2ney/NI3f+2/qfverjXwAAAP//AwBQSwME&#10;FAAGAAgAAAAhAF2oa7DjAAAADAEAAA8AAABkcnMvZG93bnJldi54bWxMj0FrwkAUhO+F/oflFXrT&#10;zSbYaMyLiLQ9SaFaKN7W7DMJZndDdk3iv+/21B6HGWa+yTeTbtlAvWusQRDzCBiZ0qrGVAhfx7fZ&#10;Epjz0ijZWkMId3KwKR4fcpkpO5pPGg6+YqHEuEwi1N53GeeurElLN7cdmeBdbK+lD7KvuOrlGMp1&#10;y+MoeuFaNiYs1LKjXU3l9XDTCO+jHLeJeB3218vufjouPr73ghCfn6btGpinyf+F4Rc/oEMRmM72&#10;ZpRjLcJMiDiwe4Q4TRfAQmSVLFNgZ4QkXqXAi5z/P1H8AAAA//8DAFBLAQItABQABgAIAAAAIQC2&#10;gziS/gAAAOEBAAATAAAAAAAAAAAAAAAAAAAAAABbQ29udGVudF9UeXBlc10ueG1sUEsBAi0AFAAG&#10;AAgAAAAhADj9If/WAAAAlAEAAAsAAAAAAAAAAAAAAAAALwEAAF9yZWxzLy5yZWxzUEsBAi0AFAAG&#10;AAgAAAAhAIEOWaIzAwAAHQgAAA4AAAAAAAAAAAAAAAAALgIAAGRycy9lMm9Eb2MueG1sUEsBAi0A&#10;FAAGAAgAAAAhAF2oa7DjAAAADAEAAA8AAAAAAAAAAAAAAAAAjQUAAGRycy9kb3ducmV2LnhtbFBL&#10;BQYAAAAABAAEAPMAAACdBgAAAAA=&#10;">
                <v:line id="直接连接符 38" o:spid="_x0000_s1052" style="position:absolute;visibility:visible;mso-wrap-style:square" from="7839,6568" to="18260,6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SSbxAAAANsAAAAPAAAAZHJzL2Rvd25yZXYueG1sRI9Ba8JA&#10;FITvgv9heYIXqRutxBJdxRYEQRCqUnp8Zp9JMPs2ZNeY+utdQehxmJlvmPmyNaVoqHaFZQWjYQSC&#10;OLW64EzB8bB++wDhPLLG0jIp+CMHy0W3M8dE2xt/U7P3mQgQdgkqyL2vEildmpNBN7QVcfDOtjbo&#10;g6wzqWu8Bbgp5TiKYmmw4LCQY0VfOaWX/dUoiAd+O92tNvffQXNC/PyRNp6cler32tUMhKfW/4df&#10;7Y1W8D6F55fwA+TiAQAA//8DAFBLAQItABQABgAIAAAAIQDb4fbL7gAAAIUBAAATAAAAAAAAAAAA&#10;AAAAAAAAAABbQ29udGVudF9UeXBlc10ueG1sUEsBAi0AFAAGAAgAAAAhAFr0LFu/AAAAFQEAAAsA&#10;AAAAAAAAAAAAAAAAHwEAAF9yZWxzLy5yZWxzUEsBAi0AFAAGAAgAAAAhAHlNJJvEAAAA2wAAAA8A&#10;AAAAAAAAAAAAAAAABwIAAGRycy9kb3ducmV2LnhtbFBLBQYAAAAAAwADALcAAAD4AgAAAAA=&#10;" strokecolor="gray" strokeweight="1.5pt">
                  <v:stroke joinstyle="miter"/>
                </v:line>
                <v:shape id="文本框 76" o:spid="_x0000_s1053" type="#_x0000_t202" style="position:absolute;left:7745;top:6085;width:2068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DdevgAAANsAAAAPAAAAZHJzL2Rvd25yZXYueG1sRE9Na8JA&#10;EL0X/A/LCL3VjZUWia4iVsFDL2q8D9kxG8zOhuxo4r/vHgoeH+97uR58ox7UxTqwgekkA0VcBltz&#10;ZaA47z/moKIgW2wCk4EnRVivRm9LzG3o+UiPk1QqhXDM0YATaXOtY+nIY5yEljhx19B5lAS7StsO&#10;+xTuG/2ZZd/aY82pwWFLW0fl7XT3BkTsZvosdj4eLsPvT++y8gsLY97Hw2YBSmiQl/jffbAGZmls&#10;+pJ+gF79AQAA//8DAFBLAQItABQABgAIAAAAIQDb4fbL7gAAAIUBAAATAAAAAAAAAAAAAAAAAAAA&#10;AABbQ29udGVudF9UeXBlc10ueG1sUEsBAi0AFAAGAAgAAAAhAFr0LFu/AAAAFQEAAAsAAAAAAAAA&#10;AAAAAAAAHwEAAF9yZWxzLy5yZWxzUEsBAi0AFAAGAAgAAAAhAH9AN16+AAAA2wAAAA8AAAAAAAAA&#10;AAAAAAAABwIAAGRycy9kb3ducmV2LnhtbFBLBQYAAAAAAwADALcAAADyAgAAAAA=&#10;" filled="f" stroked="f">
                  <v:textbox style="mso-fit-shape-to-text:t">
                    <w:txbxContent>
                      <w:p w14:paraId="0F362C4C" w14:textId="784730F3" w:rsidR="005E72CD" w:rsidRDefault="002A344E">
                        <w:pPr>
                          <w:pStyle w:val="a3"/>
                          <w:spacing w:before="0" w:beforeAutospacing="0" w:after="0" w:afterAutospacing="0" w:line="336" w:lineRule="exact"/>
                          <w:rPr>
                            <w:rFonts w:hint="eastAsia"/>
                            <w:color w:val="5270AF"/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b/>
                            <w:bCs/>
                            <w:color w:val="5270AF"/>
                          </w:rPr>
                          <w:t>项目</w:t>
                        </w:r>
                        <w:r w:rsidR="0099016A">
                          <w:rPr>
                            <w:rFonts w:ascii="微软雅黑" w:eastAsia="微软雅黑" w:hAnsi="微软雅黑" w:cs="Times New Roman" w:hint="eastAsia"/>
                            <w:b/>
                            <w:bCs/>
                            <w:color w:val="5270AF"/>
                          </w:rPr>
                          <w:t>经历</w:t>
                        </w:r>
                      </w:p>
                    </w:txbxContent>
                  </v:textbox>
                </v:shape>
                <v:rect id="矩形 10" o:spid="_x0000_s1054" style="position:absolute;left:7788;top:6535;width:1230;height: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eLhxQAAANsAAAAPAAAAZHJzL2Rvd25yZXYueG1sRI9Ba8JA&#10;FITvBf/D8gQvpW5qoWjqKlIQhSpqFLw+sq9JavZtyK5J/PeuUPA4zMw3zHTemVI0VLvCsoL3YQSC&#10;OLW64EzB6bh8G4NwHlljaZkU3MjBfNZ7mWKsbcsHahKfiQBhF6OC3PsqltKlORl0Q1sRB+/X1gZ9&#10;kHUmdY1tgJtSjqLoUxosOCzkWNF3TukluRoFdDxtis2+W52X1/15m7w27d/PTqlBv1t8gfDU+Wf4&#10;v73WCj4m8PgSfoCc3QEAAP//AwBQSwECLQAUAAYACAAAACEA2+H2y+4AAACFAQAAEwAAAAAAAAAA&#10;AAAAAAAAAAAAW0NvbnRlbnRfVHlwZXNdLnhtbFBLAQItABQABgAIAAAAIQBa9CxbvwAAABUBAAAL&#10;AAAAAAAAAAAAAAAAAB8BAABfcmVscy8ucmVsc1BLAQItABQABgAIAAAAIQAmCeLhxQAAANsAAAAP&#10;AAAAAAAAAAAAAAAAAAcCAABkcnMvZG93bnJldi54bWxQSwUGAAAAAAMAAwC3AAAA+QIAAAAA&#10;" fillcolor="#5270af" stroked="f" strokeweight="1pt"/>
              </v:group>
            </w:pict>
          </mc:Fallback>
        </mc:AlternateContent>
      </w:r>
      <w:r w:rsidR="003C22D9" w:rsidRPr="0099016A"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409888AC" wp14:editId="75174A39">
                <wp:simplePos x="0" y="0"/>
                <wp:positionH relativeFrom="column">
                  <wp:posOffset>-708660</wp:posOffset>
                </wp:positionH>
                <wp:positionV relativeFrom="paragraph">
                  <wp:posOffset>-854710</wp:posOffset>
                </wp:positionV>
                <wp:extent cx="5407025" cy="554990"/>
                <wp:effectExtent l="0" t="0" r="22225" b="16510"/>
                <wp:wrapNone/>
                <wp:docPr id="53" name="组合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7025" cy="554990"/>
                          <a:chOff x="7946" y="1626"/>
                          <a:chExt cx="8515" cy="860"/>
                        </a:xfrm>
                      </wpg:grpSpPr>
                      <wpg:grpSp>
                        <wpg:cNvPr id="54" name="组合 48"/>
                        <wpg:cNvGrpSpPr/>
                        <wpg:grpSpPr>
                          <a:xfrm>
                            <a:off x="7946" y="1626"/>
                            <a:ext cx="8515" cy="846"/>
                            <a:chOff x="7946" y="1626"/>
                            <a:chExt cx="8515" cy="846"/>
                          </a:xfrm>
                        </wpg:grpSpPr>
                        <wps:wsp>
                          <wps:cNvPr id="55" name="文本框 90"/>
                          <wps:cNvSpPr txBox="1"/>
                          <wps:spPr>
                            <a:xfrm>
                              <a:off x="7946" y="1626"/>
                              <a:ext cx="4989" cy="8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3F3BEAE9" w14:textId="15B52B24" w:rsidR="005E72CD" w:rsidRDefault="007E2C18">
                                <w:pPr>
                                  <w:pStyle w:val="a3"/>
                                  <w:spacing w:before="0" w:beforeAutospacing="0" w:after="0" w:afterAutospacing="0" w:line="700" w:lineRule="exact"/>
                                  <w:rPr>
                                    <w:rFonts w:ascii="微软雅黑" w:eastAsia="微软雅黑" w:hAnsi="微软雅黑" w:cs="Times New Roman" w:hint="eastAsia"/>
                                    <w:b/>
                                    <w:bCs/>
                                    <w:color w:val="5270AF"/>
                                  </w:rPr>
                                </w:pPr>
                                <w:r w:rsidRPr="006731D4">
                                  <w:rPr>
                                    <w:rFonts w:ascii="Calibri" w:cs="Times New Roman" w:hint="eastAsia"/>
                                    <w:b/>
                                    <w:bCs/>
                                    <w:kern w:val="24"/>
                                    <w:sz w:val="36"/>
                                    <w:szCs w:val="36"/>
                                  </w:rPr>
                                  <w:t>曹铭</w:t>
                                </w:r>
                              </w:p>
                            </w:txbxContent>
                          </wps:txbx>
                          <wps:bodyPr vert="horz" wrap="square" anchor="t">
                            <a:spAutoFit/>
                          </wps:bodyPr>
                        </wps:wsp>
                        <wps:wsp>
                          <wps:cNvPr id="56" name="直接连接符 23"/>
                          <wps:cNvCnPr/>
                          <wps:spPr>
                            <a:xfrm>
                              <a:off x="8065" y="2444"/>
                              <a:ext cx="8396" cy="28"/>
                            </a:xfrm>
                            <a:prstGeom prst="line">
                              <a:avLst/>
                            </a:prstGeom>
                            <a:ln w="19050" cap="flat" cmpd="sng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  <wps:wsp>
                        <wps:cNvPr id="57" name="矩形 34"/>
                        <wps:cNvSpPr/>
                        <wps:spPr>
                          <a:xfrm>
                            <a:off x="8065" y="2414"/>
                            <a:ext cx="1230" cy="72"/>
                          </a:xfrm>
                          <a:prstGeom prst="rect">
                            <a:avLst/>
                          </a:prstGeom>
                          <a:solidFill>
                            <a:srgbClr val="5270AF"/>
                          </a:solidFill>
                          <a:ln w="12700">
                            <a:noFill/>
                          </a:ln>
                        </wps:spPr>
                        <wps:bodyPr vert="horz" wrap="square" anchor="ctr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9888AC" id="组合 53" o:spid="_x0000_s1055" style="position:absolute;left:0;text-align:left;margin-left:-55.8pt;margin-top:-67.3pt;width:425.75pt;height:43.7pt;z-index:251655168" coordorigin="7946,1626" coordsize="8515,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ap+hgMAAD8JAAAOAAAAZHJzL2Uyb0RvYy54bWy8Vstu1DAU3SPxD5b3NI8m81JTBJR2w6MS&#10;8AFu4jykxDa2p5myRsAKsWIDAoEEEhJLdgjxNRQ+g2s7yXRKh6fELDJ+XF/fe865N9m6uGhqdEil&#10;qjhLcLDhY0RZyrOKFQm+c3v3wgQjpQnLSM0ZTfARVfji9vlzW62Y0ZCXvM6oROCEqVkrElxqLWae&#10;p9KSNkRtcEEZbOZcNkTDVBZeJkkL3pvaC31/5LVcZkLylCoFqztuE29b/3lOU30zzxXVqE4wxKbt&#10;U9rngXl621tkVkgiyirtwiB/EUVDKgaXDq52iCZoLqsfXDVVKrniud5IeePxPK9SanOAbAL/VDZ7&#10;ks+FzaWYtYUYYAJoT+H0127TG4d7UtwS+xKQaEUBWNiZyWWRy8b8Q5RoYSE7GiCjC41SWIwjf+yH&#10;MUYp7MVxNJ12mKYlAG+OjafRCCPYDUbhyOGdlle745M46M5ORvag11/rrQQzTFyQEPW+RFVm7seI&#10;kQaU9fXj/S9PHqFoYu4w9n+Q2hkx9gmeiBDysHL549TcwbWpgfLVklz1b+TeKomgVjPKINDDBCg7&#10;mI6fPjx+/v741QPkmGqFtTMKQHpxmQNjgUNQzRQsniGEn6AVTSdTp4VJFBs3Q9JkJqTSe5Q3yAwS&#10;LKE2bcmQw2tKO9PexFzK+G5V1xbwmqE2wdMYdLayA85rZlaorfTOjcnIRW5GenGwsEoJoj6tA54d&#10;QbbQtSCMkst7GLXQARKs7s6JpBgRlsJygl18SlyaawjGxmhcuvOQm5kAdUZu/4NDKKNO6s8+HD9+&#10;8+3zC3h+ff8WhZt9asD4FdbVco9CX1FDIU/8EcgBKjKMIgsKANjX4+YUbjG1HNo6Wk9fXTEjMzJb&#10;Q5/jLJj6MbTd1KCb10TDsBFQtooV9rDidZUZno0n2/TplRqoIdCu9SKwNvW8uc4ztxb78DPJAvPz&#10;xnQYazosQ7yDFyu+lQuMvHaIKt0hu+V8NZWm0notKcmusgzpIwE9hcE7C8SR4IZmGNUUXnFmZC01&#10;qerfsexEasWylKXTEDhaimjZ8f6XoMaDoF6++/LpNdocSgR0ZDoCxGekvaYPnNCRK66ljoJw09AO&#10;OhqHBq71OvpVG1ghUMniYNBHHI79S7ud9xWzTnuw75/ZMM7k4jf6QaolRnMhq6KEzmHb5Cn64C1t&#10;k+2+KMxnwMm5pXv53bP9HQAA//8DAFBLAwQUAAYACAAAACEANBly6eMAAAANAQAADwAAAGRycy9k&#10;b3ducmV2LnhtbEyPQU/CQBCF7yb+h82YeIPtUgSp3RJC1BMxEUyMt6Ud2obubNNd2vLvHU56ezPv&#10;5c036Xq0jeix87UjDWoagUDKXVFTqeHr8DZ5BuGDocI0jlDDFT2ss/u71CSFG+gT+30oBZeQT4yG&#10;KoQ2kdLnFVrjp65FYu/kOmsCj10pi84MXG4bOYuihbSmJr5QmRa3Febn/cVqeB/MsInVa787n7bX&#10;n8PTx/dOodaPD+PmBUTAMfyF4YbP6JAx09FdqPCi0TBRSi04e1PxnBVnlvFqBeLIq/lyBjJL5f8v&#10;sl8AAAD//wMAUEsBAi0AFAAGAAgAAAAhALaDOJL+AAAA4QEAABMAAAAAAAAAAAAAAAAAAAAAAFtD&#10;b250ZW50X1R5cGVzXS54bWxQSwECLQAUAAYACAAAACEAOP0h/9YAAACUAQAACwAAAAAAAAAAAAAA&#10;AAAvAQAAX3JlbHMvLnJlbHNQSwECLQAUAAYACAAAACEA/g2qfoYDAAA/CQAADgAAAAAAAAAAAAAA&#10;AAAuAgAAZHJzL2Uyb0RvYy54bWxQSwECLQAUAAYACAAAACEANBly6eMAAAANAQAADwAAAAAAAAAA&#10;AAAAAADgBQAAZHJzL2Rvd25yZXYueG1sUEsFBgAAAAAEAAQA8wAAAPAGAAAAAA==&#10;">
                <v:group id="组合 48" o:spid="_x0000_s1056" style="position:absolute;left:7946;top:1626;width:8515;height:846" coordorigin="7946,1626" coordsize="8515,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shape id="文本框 90" o:spid="_x0000_s1057" type="#_x0000_t202" style="position:absolute;left:7946;top:1626;width:4989;height: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1gwQAAANsAAAAPAAAAZHJzL2Rvd25yZXYueG1sRI9Ba8JA&#10;FITvBf/D8gre6kYhIqmrSK3gwYs2vT+yr9nQ7NuQfTXx37uC0OMwM98w6+3oW3WlPjaBDcxnGSji&#10;KtiGawPl1+FtBSoKssU2MBm4UYTtZvKyxsKGgc90vUitEoRjgQacSFdoHStHHuMsdMTJ+wm9R0my&#10;r7XtcUhw3+pFli21x4bTgsOOPhxVv5c/b0DE7ua38tPH4/d42g8uq3IsjZm+jrt3UEKj/Ief7aM1&#10;kOfw+JJ+gN7cAQAA//8DAFBLAQItABQABgAIAAAAIQDb4fbL7gAAAIUBAAATAAAAAAAAAAAAAAAA&#10;AAAAAABbQ29udGVudF9UeXBlc10ueG1sUEsBAi0AFAAGAAgAAAAhAFr0LFu/AAAAFQEAAAsAAAAA&#10;AAAAAAAAAAAAHwEAAF9yZWxzLy5yZWxzUEsBAi0AFAAGAAgAAAAhAEyefWDBAAAA2wAAAA8AAAAA&#10;AAAAAAAAAAAABwIAAGRycy9kb3ducmV2LnhtbFBLBQYAAAAAAwADALcAAAD1AgAAAAA=&#10;" filled="f" stroked="f">
                    <v:textbox style="mso-fit-shape-to-text:t">
                      <w:txbxContent>
                        <w:p w14:paraId="3F3BEAE9" w14:textId="15B52B24" w:rsidR="005E72CD" w:rsidRDefault="007E2C18">
                          <w:pPr>
                            <w:pStyle w:val="a3"/>
                            <w:spacing w:before="0" w:beforeAutospacing="0" w:after="0" w:afterAutospacing="0" w:line="700" w:lineRule="exact"/>
                            <w:rPr>
                              <w:rFonts w:ascii="微软雅黑" w:eastAsia="微软雅黑" w:hAnsi="微软雅黑" w:cs="Times New Roman" w:hint="eastAsia"/>
                              <w:b/>
                              <w:bCs/>
                              <w:color w:val="5270AF"/>
                            </w:rPr>
                          </w:pPr>
                          <w:r w:rsidRPr="006731D4">
                            <w:rPr>
                              <w:rFonts w:ascii="Calibri" w:cs="Times New Roman" w:hint="eastAsia"/>
                              <w:b/>
                              <w:bCs/>
                              <w:kern w:val="24"/>
                              <w:sz w:val="36"/>
                              <w:szCs w:val="36"/>
                            </w:rPr>
                            <w:t>曹铭</w:t>
                          </w:r>
                        </w:p>
                      </w:txbxContent>
                    </v:textbox>
                  </v:shape>
                  <v:line id="直接连接符 23" o:spid="_x0000_s1058" style="position:absolute;visibility:visible;mso-wrap-style:square" from="8065,2444" to="16461,24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xkexAAAANsAAAAPAAAAZHJzL2Rvd25yZXYueG1sRI9Ra8Iw&#10;FIXfB/6HcIW9yEwVlFGNUgTZYMKYbj5fmru2LLkpSWzrvzcDwcfDOec7nPV2sEZ05EPjWMFsmoEg&#10;Lp1uuFLwfdq/vIIIEVmjcUwKrhRguxk9rTHXrucv6o6xEgnCIUcFdYxtLmUoa7IYpq4lTt6v8xZj&#10;kr6S2mOf4NbIeZYtpcWG00KNLe1qKv+OF6ugmxe7/fliJp+Lj8Pk+tabwv/MlHoeD8UKRKQhPsL3&#10;9rtWsFjC/5f0A+TmBgAA//8DAFBLAQItABQABgAIAAAAIQDb4fbL7gAAAIUBAAATAAAAAAAAAAAA&#10;AAAAAAAAAABbQ29udGVudF9UeXBlc10ueG1sUEsBAi0AFAAGAAgAAAAhAFr0LFu/AAAAFQEAAAsA&#10;AAAAAAAAAAAAAAAAHwEAAF9yZWxzLy5yZWxzUEsBAi0AFAAGAAgAAAAhAPd3GR7EAAAA2wAAAA8A&#10;AAAAAAAAAAAAAAAABwIAAGRycy9kb3ducmV2LnhtbFBLBQYAAAAAAwADALcAAAD4AgAAAAA=&#10;" strokecolor="gray [1629]" strokeweight="1.5pt">
                    <v:stroke joinstyle="miter"/>
                  </v:line>
                </v:group>
                <v:rect id="矩形 34" o:spid="_x0000_s1059" style="position:absolute;left:8065;top:2414;width:1230;height: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TaoxQAAANsAAAAPAAAAZHJzL2Rvd25yZXYueG1sRI9Ba8JA&#10;FITvBf/D8gQvpW4qtErqKlIQhSpqFLw+sq9JavZtyK5J/PeuUPA4zMw3zHTemVI0VLvCsoL3YQSC&#10;OLW64EzB6bh8m4BwHlljaZkU3MjBfNZ7mWKsbcsHahKfiQBhF6OC3PsqltKlORl0Q1sRB+/X1gZ9&#10;kHUmdY1tgJtSjqLoUxosOCzkWNF3TukluRoFdDxtis2+W52X1/15m7w27d/PTqlBv1t8gfDU+Wf4&#10;v73WCj7G8PgSfoCc3QEAAP//AwBQSwECLQAUAAYACAAAACEA2+H2y+4AAACFAQAAEwAAAAAAAAAA&#10;AAAAAAAAAAAAW0NvbnRlbnRfVHlwZXNdLnhtbFBLAQItABQABgAIAAAAIQBa9CxbvwAAABUBAAAL&#10;AAAAAAAAAAAAAAAAAB8BAABfcmVscy8ucmVsc1BLAQItABQABgAIAAAAIQDlBTaoxQAAANsAAAAP&#10;AAAAAAAAAAAAAAAAAAcCAABkcnMvZG93bnJldi54bWxQSwUGAAAAAAMAAwC3AAAA+QIAAAAA&#10;" fillcolor="#5270af" stroked="f" strokeweight="1pt"/>
              </v:group>
            </w:pict>
          </mc:Fallback>
        </mc:AlternateContent>
      </w:r>
      <w:r w:rsidR="003C22D9" w:rsidRPr="0099016A">
        <w:rPr>
          <w:rFonts w:ascii="Times New Roman" w:hAnsi="Times New Roman" w:hint="eastAsia"/>
        </w:rPr>
        <w:t xml:space="preserve"> </w:t>
      </w:r>
    </w:p>
    <w:sectPr w:rsidR="005E72CD" w:rsidRPr="0099016A" w:rsidSect="003A325D">
      <w:pgSz w:w="11906" w:h="16838" w:code="9"/>
      <w:pgMar w:top="1440" w:right="1797" w:bottom="1440" w:left="179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103D5A" w14:textId="77777777" w:rsidR="007368A6" w:rsidRDefault="007368A6" w:rsidP="005C0554">
      <w:r>
        <w:separator/>
      </w:r>
    </w:p>
  </w:endnote>
  <w:endnote w:type="continuationSeparator" w:id="0">
    <w:p w14:paraId="4CED50C3" w14:textId="77777777" w:rsidR="007368A6" w:rsidRDefault="007368A6" w:rsidP="005C05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1" w:subsetted="1" w:fontKey="{A2D3DE04-0755-4401-9A33-0031909EFCA7}"/>
    <w:embedBold r:id="rId2" w:subsetted="1" w:fontKey="{C44991E7-1049-43C8-99AB-A166FDB3B777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BFB6FA3B-02C9-4BCC-A561-7F8BBE83B82E}"/>
    <w:embedBold r:id="rId4" w:fontKey="{7B2767C3-F539-452D-AC08-418AFAEDD93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83601EC-056B-463A-9319-C295B442CF32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837CC1" w14:textId="77777777" w:rsidR="007368A6" w:rsidRDefault="007368A6" w:rsidP="005C0554">
      <w:r>
        <w:separator/>
      </w:r>
    </w:p>
  </w:footnote>
  <w:footnote w:type="continuationSeparator" w:id="0">
    <w:p w14:paraId="48A1B1A8" w14:textId="77777777" w:rsidR="007368A6" w:rsidRDefault="007368A6" w:rsidP="005C05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605502"/>
    <w:multiLevelType w:val="hybridMultilevel"/>
    <w:tmpl w:val="1C0675B8"/>
    <w:lvl w:ilvl="0" w:tplc="B08EBB6E">
      <w:numFmt w:val="bullet"/>
      <w:lvlText w:val="●"/>
      <w:lvlJc w:val="left"/>
      <w:pPr>
        <w:ind w:left="360" w:hanging="360"/>
      </w:pPr>
      <w:rPr>
        <w:rFonts w:ascii="微软雅黑" w:eastAsia="微软雅黑" w:hAnsi="微软雅黑" w:cs="微软雅黑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774C61A0"/>
    <w:multiLevelType w:val="singleLevel"/>
    <w:tmpl w:val="774C61A0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7F6C383D"/>
    <w:multiLevelType w:val="singleLevel"/>
    <w:tmpl w:val="7F6C383D"/>
    <w:lvl w:ilvl="0">
      <w:start w:val="1"/>
      <w:numFmt w:val="bullet"/>
      <w:lvlText w:val=""/>
      <w:lvlJc w:val="left"/>
      <w:pPr>
        <w:tabs>
          <w:tab w:val="left" w:pos="195"/>
        </w:tabs>
        <w:ind w:left="195" w:hanging="195"/>
      </w:pPr>
      <w:rPr>
        <w:rFonts w:ascii="Wingdings" w:hAnsi="Wingdings" w:hint="default"/>
        <w:color w:val="404040" w:themeColor="text1" w:themeTint="BF"/>
      </w:rPr>
    </w:lvl>
  </w:abstractNum>
  <w:num w:numId="1" w16cid:durableId="1934901305">
    <w:abstractNumId w:val="1"/>
  </w:num>
  <w:num w:numId="2" w16cid:durableId="1621761277">
    <w:abstractNumId w:val="2"/>
  </w:num>
  <w:num w:numId="3" w16cid:durableId="20710708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bordersDoNotSurroundHeader/>
  <w:bordersDoNotSurroundFooter/>
  <w:attachedTemplate r:id="rId1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jA3YmEyNzFjZjAwOGQzNTBmNWI2MzdkMzBiOWQ2ZjgifQ=="/>
  </w:docVars>
  <w:rsids>
    <w:rsidRoot w:val="2C9A3632"/>
    <w:rsid w:val="0000748A"/>
    <w:rsid w:val="00024861"/>
    <w:rsid w:val="000328BA"/>
    <w:rsid w:val="00033AAF"/>
    <w:rsid w:val="00041753"/>
    <w:rsid w:val="00046563"/>
    <w:rsid w:val="00063CD4"/>
    <w:rsid w:val="00070AE9"/>
    <w:rsid w:val="00073C35"/>
    <w:rsid w:val="000754C4"/>
    <w:rsid w:val="00076C63"/>
    <w:rsid w:val="00082879"/>
    <w:rsid w:val="00087AED"/>
    <w:rsid w:val="000972B7"/>
    <w:rsid w:val="000A7BFB"/>
    <w:rsid w:val="000B07AE"/>
    <w:rsid w:val="000B16A4"/>
    <w:rsid w:val="000B4CDB"/>
    <w:rsid w:val="000C28E6"/>
    <w:rsid w:val="000C562E"/>
    <w:rsid w:val="000C6039"/>
    <w:rsid w:val="000E11BF"/>
    <w:rsid w:val="000F065F"/>
    <w:rsid w:val="00101BA9"/>
    <w:rsid w:val="001026C8"/>
    <w:rsid w:val="001207BF"/>
    <w:rsid w:val="00124579"/>
    <w:rsid w:val="001270C4"/>
    <w:rsid w:val="001337B8"/>
    <w:rsid w:val="00136914"/>
    <w:rsid w:val="001379A1"/>
    <w:rsid w:val="00150CBD"/>
    <w:rsid w:val="00160267"/>
    <w:rsid w:val="00176D49"/>
    <w:rsid w:val="001B0ADB"/>
    <w:rsid w:val="001B3A6D"/>
    <w:rsid w:val="001B4A71"/>
    <w:rsid w:val="001D41AD"/>
    <w:rsid w:val="002338B9"/>
    <w:rsid w:val="00245DA6"/>
    <w:rsid w:val="002469C5"/>
    <w:rsid w:val="00253333"/>
    <w:rsid w:val="00257D44"/>
    <w:rsid w:val="00262D25"/>
    <w:rsid w:val="0027227E"/>
    <w:rsid w:val="00290C09"/>
    <w:rsid w:val="002A344E"/>
    <w:rsid w:val="002C2288"/>
    <w:rsid w:val="002C38FF"/>
    <w:rsid w:val="002C49CD"/>
    <w:rsid w:val="002C59CA"/>
    <w:rsid w:val="002D6332"/>
    <w:rsid w:val="002E1357"/>
    <w:rsid w:val="002F0F8F"/>
    <w:rsid w:val="00305243"/>
    <w:rsid w:val="00307D68"/>
    <w:rsid w:val="0032794D"/>
    <w:rsid w:val="0033628A"/>
    <w:rsid w:val="00364D79"/>
    <w:rsid w:val="003718EC"/>
    <w:rsid w:val="00386A03"/>
    <w:rsid w:val="003A11AF"/>
    <w:rsid w:val="003A325D"/>
    <w:rsid w:val="003B29DF"/>
    <w:rsid w:val="003C1923"/>
    <w:rsid w:val="003C22D9"/>
    <w:rsid w:val="003D6A65"/>
    <w:rsid w:val="003E509E"/>
    <w:rsid w:val="003F4189"/>
    <w:rsid w:val="003F4379"/>
    <w:rsid w:val="003F6F4D"/>
    <w:rsid w:val="0044075C"/>
    <w:rsid w:val="00446131"/>
    <w:rsid w:val="00470461"/>
    <w:rsid w:val="0049677B"/>
    <w:rsid w:val="004A1FA3"/>
    <w:rsid w:val="004A74CE"/>
    <w:rsid w:val="004B6BE6"/>
    <w:rsid w:val="004C656F"/>
    <w:rsid w:val="004E1550"/>
    <w:rsid w:val="004F6467"/>
    <w:rsid w:val="00504E9F"/>
    <w:rsid w:val="00532E26"/>
    <w:rsid w:val="005347BB"/>
    <w:rsid w:val="00556EF2"/>
    <w:rsid w:val="00570DD0"/>
    <w:rsid w:val="00577940"/>
    <w:rsid w:val="00586776"/>
    <w:rsid w:val="005A1E8E"/>
    <w:rsid w:val="005C0554"/>
    <w:rsid w:val="005C4280"/>
    <w:rsid w:val="005D00D1"/>
    <w:rsid w:val="005D6312"/>
    <w:rsid w:val="005E463C"/>
    <w:rsid w:val="005E72CD"/>
    <w:rsid w:val="00604C30"/>
    <w:rsid w:val="00621D87"/>
    <w:rsid w:val="00630741"/>
    <w:rsid w:val="00641574"/>
    <w:rsid w:val="00646434"/>
    <w:rsid w:val="00653B21"/>
    <w:rsid w:val="006731D4"/>
    <w:rsid w:val="00683492"/>
    <w:rsid w:val="006912DE"/>
    <w:rsid w:val="006915AF"/>
    <w:rsid w:val="006962B9"/>
    <w:rsid w:val="006E2A89"/>
    <w:rsid w:val="006F6A25"/>
    <w:rsid w:val="00714448"/>
    <w:rsid w:val="00714C16"/>
    <w:rsid w:val="0072059A"/>
    <w:rsid w:val="007368A6"/>
    <w:rsid w:val="00740977"/>
    <w:rsid w:val="00744D3D"/>
    <w:rsid w:val="00750633"/>
    <w:rsid w:val="00750F2D"/>
    <w:rsid w:val="00752A9D"/>
    <w:rsid w:val="00762656"/>
    <w:rsid w:val="00767B4A"/>
    <w:rsid w:val="007703DC"/>
    <w:rsid w:val="00780EA1"/>
    <w:rsid w:val="007853BA"/>
    <w:rsid w:val="00785DEF"/>
    <w:rsid w:val="00786296"/>
    <w:rsid w:val="00793DCC"/>
    <w:rsid w:val="007A03A3"/>
    <w:rsid w:val="007A2F31"/>
    <w:rsid w:val="007A7EBA"/>
    <w:rsid w:val="007B23C6"/>
    <w:rsid w:val="007C49BB"/>
    <w:rsid w:val="007C7238"/>
    <w:rsid w:val="007D6E82"/>
    <w:rsid w:val="007E2C18"/>
    <w:rsid w:val="008060E9"/>
    <w:rsid w:val="00821CB7"/>
    <w:rsid w:val="008237EC"/>
    <w:rsid w:val="00834D0C"/>
    <w:rsid w:val="008467D2"/>
    <w:rsid w:val="00855AD9"/>
    <w:rsid w:val="00871479"/>
    <w:rsid w:val="00883C89"/>
    <w:rsid w:val="00883CC8"/>
    <w:rsid w:val="00886750"/>
    <w:rsid w:val="00894465"/>
    <w:rsid w:val="00897839"/>
    <w:rsid w:val="008D662A"/>
    <w:rsid w:val="0090644B"/>
    <w:rsid w:val="00916166"/>
    <w:rsid w:val="009169A7"/>
    <w:rsid w:val="009178DE"/>
    <w:rsid w:val="0093659F"/>
    <w:rsid w:val="00957A7C"/>
    <w:rsid w:val="0097409C"/>
    <w:rsid w:val="00983B8A"/>
    <w:rsid w:val="00985F3E"/>
    <w:rsid w:val="00986FE6"/>
    <w:rsid w:val="0099016A"/>
    <w:rsid w:val="00993ED7"/>
    <w:rsid w:val="009A32E9"/>
    <w:rsid w:val="009A638D"/>
    <w:rsid w:val="009B613E"/>
    <w:rsid w:val="009C3015"/>
    <w:rsid w:val="009D1950"/>
    <w:rsid w:val="009D405E"/>
    <w:rsid w:val="009F6474"/>
    <w:rsid w:val="009F7C52"/>
    <w:rsid w:val="00A1117C"/>
    <w:rsid w:val="00A136A4"/>
    <w:rsid w:val="00A429BB"/>
    <w:rsid w:val="00A45711"/>
    <w:rsid w:val="00A563C4"/>
    <w:rsid w:val="00A6348C"/>
    <w:rsid w:val="00A70E2B"/>
    <w:rsid w:val="00A74044"/>
    <w:rsid w:val="00A85BC7"/>
    <w:rsid w:val="00A92085"/>
    <w:rsid w:val="00A92CC5"/>
    <w:rsid w:val="00A9561D"/>
    <w:rsid w:val="00A95F7A"/>
    <w:rsid w:val="00A96312"/>
    <w:rsid w:val="00A96331"/>
    <w:rsid w:val="00AA53E8"/>
    <w:rsid w:val="00AC296E"/>
    <w:rsid w:val="00AC350E"/>
    <w:rsid w:val="00AF2D70"/>
    <w:rsid w:val="00B0548F"/>
    <w:rsid w:val="00B17AF6"/>
    <w:rsid w:val="00B23CD8"/>
    <w:rsid w:val="00B26CE3"/>
    <w:rsid w:val="00B36C21"/>
    <w:rsid w:val="00B37CD6"/>
    <w:rsid w:val="00B510A6"/>
    <w:rsid w:val="00B835F2"/>
    <w:rsid w:val="00B86454"/>
    <w:rsid w:val="00BB4655"/>
    <w:rsid w:val="00BB6D7A"/>
    <w:rsid w:val="00BC0E0B"/>
    <w:rsid w:val="00BC50EC"/>
    <w:rsid w:val="00BD41EB"/>
    <w:rsid w:val="00BE4726"/>
    <w:rsid w:val="00C57B79"/>
    <w:rsid w:val="00C6280F"/>
    <w:rsid w:val="00C9206D"/>
    <w:rsid w:val="00CA2CD6"/>
    <w:rsid w:val="00CA3B07"/>
    <w:rsid w:val="00CA57B8"/>
    <w:rsid w:val="00CD5855"/>
    <w:rsid w:val="00CF270B"/>
    <w:rsid w:val="00CF320C"/>
    <w:rsid w:val="00D0114C"/>
    <w:rsid w:val="00D13A47"/>
    <w:rsid w:val="00D17C87"/>
    <w:rsid w:val="00D21802"/>
    <w:rsid w:val="00D424A3"/>
    <w:rsid w:val="00D45AD9"/>
    <w:rsid w:val="00D64453"/>
    <w:rsid w:val="00D73046"/>
    <w:rsid w:val="00D8474A"/>
    <w:rsid w:val="00D906DD"/>
    <w:rsid w:val="00DA67C1"/>
    <w:rsid w:val="00DB039D"/>
    <w:rsid w:val="00DB6741"/>
    <w:rsid w:val="00E0091D"/>
    <w:rsid w:val="00E133B6"/>
    <w:rsid w:val="00E239A2"/>
    <w:rsid w:val="00E23C20"/>
    <w:rsid w:val="00E24A58"/>
    <w:rsid w:val="00E31185"/>
    <w:rsid w:val="00E403C0"/>
    <w:rsid w:val="00E40AD3"/>
    <w:rsid w:val="00E44C3E"/>
    <w:rsid w:val="00E46D4B"/>
    <w:rsid w:val="00E520B1"/>
    <w:rsid w:val="00E54463"/>
    <w:rsid w:val="00E83084"/>
    <w:rsid w:val="00E92408"/>
    <w:rsid w:val="00EA1D69"/>
    <w:rsid w:val="00EB2A7A"/>
    <w:rsid w:val="00EC0BDC"/>
    <w:rsid w:val="00EC434B"/>
    <w:rsid w:val="00ED70A3"/>
    <w:rsid w:val="00EE4477"/>
    <w:rsid w:val="00EE6068"/>
    <w:rsid w:val="00EE7A8C"/>
    <w:rsid w:val="00F1096E"/>
    <w:rsid w:val="00F16206"/>
    <w:rsid w:val="00F24F47"/>
    <w:rsid w:val="00F51472"/>
    <w:rsid w:val="00F642E4"/>
    <w:rsid w:val="00F72164"/>
    <w:rsid w:val="00F734CE"/>
    <w:rsid w:val="00F77A29"/>
    <w:rsid w:val="00F8192C"/>
    <w:rsid w:val="00F85D2D"/>
    <w:rsid w:val="00F9248D"/>
    <w:rsid w:val="00FA6F52"/>
    <w:rsid w:val="00FC3CFC"/>
    <w:rsid w:val="01686E75"/>
    <w:rsid w:val="02CA28F2"/>
    <w:rsid w:val="03791151"/>
    <w:rsid w:val="05D62603"/>
    <w:rsid w:val="066B343E"/>
    <w:rsid w:val="08463DC8"/>
    <w:rsid w:val="0EA20C10"/>
    <w:rsid w:val="0EF154B1"/>
    <w:rsid w:val="109006A5"/>
    <w:rsid w:val="10CE28F8"/>
    <w:rsid w:val="14031377"/>
    <w:rsid w:val="15A63D52"/>
    <w:rsid w:val="15FB2D2B"/>
    <w:rsid w:val="198E1319"/>
    <w:rsid w:val="1B9832DF"/>
    <w:rsid w:val="1D154B88"/>
    <w:rsid w:val="1E3659B1"/>
    <w:rsid w:val="1E601550"/>
    <w:rsid w:val="1FE421F5"/>
    <w:rsid w:val="201663AA"/>
    <w:rsid w:val="21BA7654"/>
    <w:rsid w:val="235235D9"/>
    <w:rsid w:val="287F4466"/>
    <w:rsid w:val="2BF84B09"/>
    <w:rsid w:val="2C9A3632"/>
    <w:rsid w:val="2E05327F"/>
    <w:rsid w:val="2EF800E5"/>
    <w:rsid w:val="30417690"/>
    <w:rsid w:val="32F46915"/>
    <w:rsid w:val="39F66248"/>
    <w:rsid w:val="3A057A35"/>
    <w:rsid w:val="3C882CA8"/>
    <w:rsid w:val="3D005BE5"/>
    <w:rsid w:val="3E474361"/>
    <w:rsid w:val="3EB0595A"/>
    <w:rsid w:val="3EED62FF"/>
    <w:rsid w:val="444710D6"/>
    <w:rsid w:val="4466390E"/>
    <w:rsid w:val="44DA102D"/>
    <w:rsid w:val="44FB4488"/>
    <w:rsid w:val="45CD4445"/>
    <w:rsid w:val="487F152C"/>
    <w:rsid w:val="494A658E"/>
    <w:rsid w:val="49AA004C"/>
    <w:rsid w:val="4AC14AAB"/>
    <w:rsid w:val="4D3D0C4D"/>
    <w:rsid w:val="4F530781"/>
    <w:rsid w:val="507378AD"/>
    <w:rsid w:val="508D1B17"/>
    <w:rsid w:val="53175746"/>
    <w:rsid w:val="53F827C1"/>
    <w:rsid w:val="593E19A3"/>
    <w:rsid w:val="5AAC5A8F"/>
    <w:rsid w:val="5D6926E4"/>
    <w:rsid w:val="5D996914"/>
    <w:rsid w:val="5DD65523"/>
    <w:rsid w:val="600F4A87"/>
    <w:rsid w:val="63D24F12"/>
    <w:rsid w:val="64D64517"/>
    <w:rsid w:val="655D5842"/>
    <w:rsid w:val="66F304B9"/>
    <w:rsid w:val="67B73E4F"/>
    <w:rsid w:val="680924A8"/>
    <w:rsid w:val="689212AF"/>
    <w:rsid w:val="6CB03B31"/>
    <w:rsid w:val="6CF0356A"/>
    <w:rsid w:val="6D553B61"/>
    <w:rsid w:val="6F710557"/>
    <w:rsid w:val="6F9E4BF0"/>
    <w:rsid w:val="73D61E11"/>
    <w:rsid w:val="7500156D"/>
    <w:rsid w:val="757C6BE8"/>
    <w:rsid w:val="764654D5"/>
    <w:rsid w:val="7C6C5DE2"/>
    <w:rsid w:val="7D0A4FD0"/>
    <w:rsid w:val="7D437FD0"/>
    <w:rsid w:val="7F387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65A7A0C7"/>
  <w15:docId w15:val="{60E19359-30B3-467D-91BD-1DBFDE6C0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a4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semiHidden/>
    <w:unhideWhenUsed/>
    <w:qFormat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5C05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C0554"/>
    <w:rPr>
      <w:rFonts w:ascii="Calibri" w:hAnsi="Calibri"/>
      <w:kern w:val="2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C05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C0554"/>
    <w:rPr>
      <w:rFonts w:ascii="Calibri" w:hAnsi="Calibri"/>
      <w:kern w:val="2"/>
      <w:sz w:val="18"/>
      <w:szCs w:val="18"/>
    </w:rPr>
  </w:style>
  <w:style w:type="paragraph" w:styleId="aa">
    <w:name w:val="caption"/>
    <w:basedOn w:val="a"/>
    <w:next w:val="a"/>
    <w:uiPriority w:val="35"/>
    <w:unhideWhenUsed/>
    <w:qFormat/>
    <w:rsid w:val="005A1E8E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890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dao\AppData\Roaming\kingsoft\office6\templates\download\&#40664;&#35748;\&#31616;&#21382;-&#19971;&#33426;&#26143;&#31616;&#21382;&#27714;&#32844;&#31616;&#21382;&#31616;&#27905;&#31616;&#21382;&#20010;&#24615;&#31616;&#21382;&#21019;&#24847;&#31616;&#21382;123.doc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6F431CE7-7E76-4FB6-8F43-E84C2AB9E23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简历-七芒星简历求职简历简洁简历个性简历创意简历123.docx</Template>
  <TotalTime>3272</TotalTime>
  <Pages>1</Pages>
  <Words>7</Words>
  <Characters>7</Characters>
  <Application>Microsoft Office Word</Application>
  <DocSecurity>0</DocSecurity>
  <Lines>2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kedao</dc:creator>
  <cp:lastModifiedBy>铭 曹</cp:lastModifiedBy>
  <cp:revision>183</cp:revision>
  <cp:lastPrinted>2025-03-11T13:03:00Z</cp:lastPrinted>
  <dcterms:created xsi:type="dcterms:W3CDTF">2017-07-02T12:23:00Z</dcterms:created>
  <dcterms:modified xsi:type="dcterms:W3CDTF">2025-04-23T04:46:00Z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CEB5313633424DECB13E4E0244FF07F6</vt:lpwstr>
  </property>
</Properties>
</file>