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BCFA350" w:rsidR="005E72CD" w:rsidRPr="0099016A" w:rsidRDefault="00463013" w:rsidP="00A20E4D">
      <w:pPr>
        <w:ind w:leftChars="-540" w:left="-672" w:hangingChars="220" w:hanging="462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86DB859" wp14:editId="066F3F7A">
                <wp:simplePos x="0" y="0"/>
                <wp:positionH relativeFrom="column">
                  <wp:posOffset>-739140</wp:posOffset>
                </wp:positionH>
                <wp:positionV relativeFrom="paragraph">
                  <wp:posOffset>6559247</wp:posOffset>
                </wp:positionV>
                <wp:extent cx="6781165" cy="2431466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431466"/>
                          <a:chOff x="2532" y="11909"/>
                          <a:chExt cx="10679" cy="3315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62481D02" w:rsidR="00A9561D" w:rsidRPr="00262D25" w:rsidRDefault="00A9561D" w:rsidP="00E3153F">
                                    <w:pPr>
                                      <w:pStyle w:val="a3"/>
                                      <w:tabs>
                                        <w:tab w:val="left" w:pos="5596"/>
                                      </w:tabs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高教社杯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全国大学生数学建模竞赛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E3153F" w:rsidRPr="00434B69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（</w:t>
                                    </w:r>
                                    <w:r w:rsidR="00897839" w:rsidRPr="00434B69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0.5%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</w:t>
                                    </w:r>
                                    <w:r w:rsidR="00337B0C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54BF6B0C" w:rsidR="00A9561D" w:rsidRPr="00262D25" w:rsidRDefault="00171A92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2025年 美国大学生数学建模大赛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国际二等奖（H奖）</w:t>
                                    </w:r>
                                  </w:p>
                                </w:tc>
                              </w:tr>
                              <w:tr w:rsidR="00171A92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4E7A9D66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蓝桥杯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组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省级二等奖</w:t>
                                    </w:r>
                                  </w:p>
                                </w:tc>
                              </w:tr>
                              <w:tr w:rsidR="00171A92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50F53D6D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第十五届“正大杯”市场调研大赛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省级二等奖</w:t>
                                    </w:r>
                                  </w:p>
                                </w:tc>
                              </w:tr>
                              <w:tr w:rsidR="009E2A2D" w:rsidRPr="005A0E9A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6B426399" w:rsidR="009E2A2D" w:rsidRPr="00262D25" w:rsidRDefault="009E2A2D" w:rsidP="009E2A2D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9E2A2D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6CF3DF16" w:rsidR="009E2A2D" w:rsidRPr="00262D25" w:rsidRDefault="009E2A2D" w:rsidP="009E2A2D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安徽大学学习一等奖学金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</w:tbl>
                            <w:p w14:paraId="4B38DE93" w14:textId="77777777" w:rsidR="005E72CD" w:rsidRPr="00FF609F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26" style="position:absolute;left:0;text-align:left;margin-left:-58.2pt;margin-top:516.5pt;width:533.95pt;height:191.45pt;z-index:251672576;mso-width-relative:margin;mso-height-relative:margin" coordorigin="2532,11909" coordsize="10679,3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">
                <v:group id="组合 51" o:spid="_x0000_s1027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28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82" o:spid="_x0000_s1029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0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1" type="#_x0000_t202" style="position:absolute;left:2559;top:12543;width:10652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62481D02" w:rsidR="00A9561D" w:rsidRPr="00262D25" w:rsidRDefault="00A9561D" w:rsidP="00E3153F">
                              <w:pPr>
                                <w:pStyle w:val="a3"/>
                                <w:tabs>
                                  <w:tab w:val="left" w:pos="5596"/>
                                </w:tabs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高教社杯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全国大学生数学建模竞赛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E3153F" w:rsidRPr="00434B69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（</w:t>
                              </w:r>
                              <w:r w:rsidR="00897839" w:rsidRPr="00434B69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0.5%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 w:rsidR="00337B0C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54BF6B0C" w:rsidR="00A9561D" w:rsidRPr="00262D25" w:rsidRDefault="00171A92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2025年 美国大学生数学建模大赛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国际二等奖（H奖）</w:t>
                              </w:r>
                            </w:p>
                          </w:tc>
                        </w:tr>
                        <w:tr w:rsidR="00171A92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4E7A9D66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蓝桥杯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组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省级二等奖</w:t>
                              </w:r>
                            </w:p>
                          </w:tc>
                        </w:tr>
                        <w:tr w:rsidR="00171A92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50F53D6D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第十五届“正大杯”市场调研大赛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省级二等奖</w:t>
                              </w:r>
                            </w:p>
                          </w:tc>
                        </w:tr>
                        <w:tr w:rsidR="009E2A2D" w:rsidRPr="005A0E9A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6B426399" w:rsidR="009E2A2D" w:rsidRPr="00262D25" w:rsidRDefault="009E2A2D" w:rsidP="009E2A2D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9E2A2D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6CF3DF16" w:rsidR="009E2A2D" w:rsidRPr="00262D25" w:rsidRDefault="009E2A2D" w:rsidP="009E2A2D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安徽大学学习一等奖学金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</w:tbl>
                      <w:p w14:paraId="4B38DE93" w14:textId="77777777" w:rsidR="005E72CD" w:rsidRPr="00FF609F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5C4C0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ECBC88" wp14:editId="404B6347">
                <wp:simplePos x="0" y="0"/>
                <wp:positionH relativeFrom="column">
                  <wp:posOffset>-704367</wp:posOffset>
                </wp:positionH>
                <wp:positionV relativeFrom="paragraph">
                  <wp:posOffset>2047164</wp:posOffset>
                </wp:positionV>
                <wp:extent cx="6711950" cy="4872251"/>
                <wp:effectExtent l="0" t="0" r="0" b="508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872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537B4338" w14:textId="303D78C2" w:rsid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“基于可微分神经架构搜索的神经网络鲁棒性研究” 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科研项目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成员          </w:t>
                            </w:r>
                            <w:r w:rsidR="00CF0A7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A457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.1</w:t>
                            </w:r>
                            <w:r w:rsidR="00A457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</w:p>
                          <w:p w14:paraId="3ACE92C9" w14:textId="07F96E42" w:rsidR="009F279F" w:rsidRPr="000328BA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项目介绍：</w:t>
                            </w:r>
                            <w:r w:rsidR="00FC56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现有的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对抗性训练</w:t>
                            </w:r>
                            <w:r w:rsidR="00FC56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是在固有的网络架构上进行鲁棒性优化</w:t>
                            </w:r>
                            <w:r w:rsidR="00AD61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忽略了</w:t>
                            </w:r>
                            <w:r w:rsidR="00817C6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设计</w:t>
                            </w:r>
                            <w:r w:rsidR="00817C6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对于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模型鲁棒性的关键影响</w:t>
                            </w:r>
                            <w:r w:rsidR="00292D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该项目提出了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</w:t>
                            </w:r>
                            <w:r w:rsidR="00BC65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一种</w:t>
                            </w:r>
                            <w:proofErr w:type="gramStart"/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双阶段</w:t>
                            </w:r>
                            <w:proofErr w:type="gramEnd"/>
                            <w:r w:rsidR="002733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对抗性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可微分</w:t>
                            </w:r>
                            <w:r w:rsidR="00D73E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搜索</w:t>
                            </w:r>
                            <w:r w:rsidR="00D73E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框架</w:t>
                            </w:r>
                            <w:r w:rsidR="00C4253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F51E0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在双层优化</w:t>
                            </w:r>
                            <w:r w:rsidR="00C978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中</w:t>
                            </w:r>
                            <w:r w:rsidR="00F7003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加入对抗样本生成模块</w:t>
                            </w:r>
                            <w:r w:rsidR="00F51E0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2B200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3722E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09430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架构参数优化阶段</w:t>
                            </w:r>
                            <w:r w:rsidR="00A85A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引入</w:t>
                            </w:r>
                            <w:r w:rsidR="002B45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</w:t>
                            </w:r>
                            <w:r w:rsidR="00B5354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一致</w:t>
                            </w:r>
                            <w:r w:rsidR="002B45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性惩罚因子</w:t>
                            </w:r>
                            <w:r w:rsidR="001920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。相较于基线方法</w:t>
                            </w:r>
                            <w:r w:rsidR="00475BE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0031F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在FGSM</w:t>
                            </w:r>
                            <w:r w:rsidR="00F00B9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，PGD</w:t>
                            </w:r>
                            <w:r w:rsidR="00C0407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-7</w:t>
                            </w:r>
                            <w:r w:rsidR="00E47C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等方法</w:t>
                            </w:r>
                            <w:r w:rsidR="003574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生成的</w:t>
                            </w:r>
                            <w:r w:rsidR="00F279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</w:t>
                            </w:r>
                            <w:r w:rsidR="001743A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样本</w:t>
                            </w:r>
                            <w:r w:rsidR="00EB13D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3574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防御</w:t>
                            </w:r>
                            <w:r w:rsidR="00F279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成功率显著</w:t>
                            </w:r>
                            <w:r w:rsidR="0078332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提高。</w:t>
                            </w:r>
                          </w:p>
                          <w:p w14:paraId="21E201E3" w14:textId="1003A75A" w:rsid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</w:t>
                            </w:r>
                            <w:r w:rsidR="0028684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在搜索阶段增加了</w:t>
                            </w:r>
                            <w:r w:rsidR="00CC05B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自动对抗样本生成模块</w:t>
                            </w:r>
                            <w:r w:rsidR="00CA262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结合正常样本与对抗样本</w:t>
                            </w:r>
                            <w:r w:rsidR="00CA262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调</w:t>
                            </w:r>
                            <w:r w:rsidR="00B11FB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整</w:t>
                            </w:r>
                            <w:proofErr w:type="gramStart"/>
                            <w:r w:rsidR="009D780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双阶段</w:t>
                            </w:r>
                            <w:proofErr w:type="gramEnd"/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损失函数，</w:t>
                            </w:r>
                            <w:r w:rsidR="00D812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913FB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架构参数</w:t>
                            </w:r>
                            <w:r w:rsidR="00913FB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优化阶段</w:t>
                            </w:r>
                            <w:r w:rsidR="00491AD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，优化损失函数，引入</w:t>
                            </w:r>
                            <w:r w:rsidR="0019330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对抗一致性惩罚因子</w:t>
                            </w:r>
                            <w:r w:rsidR="00491AD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7820EB6" w14:textId="31D705A7" w:rsidR="009F279F" w:rsidRP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项目成果：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一篇论文在投，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一篇</w:t>
                            </w:r>
                            <w:r w:rsidR="00817EF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国家发明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专利</w:t>
                            </w:r>
                            <w:r w:rsidR="00D43E9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受</w:t>
                            </w:r>
                            <w:r w:rsidR="00E529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理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31BFAE4" w14:textId="567BF64B" w:rsidR="00F85D2D" w:rsidRDefault="00F85D2D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rightChars="3" w:right="6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4A10AB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3D-可微分神经架构搜索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</w:t>
                            </w:r>
                            <w:r w:rsidR="00CF0A7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62C82DB0" w:rsidR="00F85D2D" w:rsidRPr="003C22D9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87585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本项目</w:t>
                            </w:r>
                            <w:r w:rsidR="00E64B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重构了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R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TS</w:t>
                            </w:r>
                            <w:r w:rsidR="00E64B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的搜索空间，</w:t>
                            </w:r>
                            <w:r w:rsidR="000B474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将候选操作</w:t>
                            </w:r>
                            <w:r w:rsidR="00A3579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从</w:t>
                            </w:r>
                            <w:r w:rsidR="00D47F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到3D-CNN架构上的迁移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9E7A5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用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最优架构对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手语动作的时空特征</w:t>
                            </w:r>
                            <w:r w:rsidR="003505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EC699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最终</w:t>
                            </w:r>
                            <w:r w:rsidR="007A6A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中科大开源</w:t>
                            </w:r>
                            <w:r w:rsidR="006F49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7A6A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孤立手语词汇</w:t>
                            </w:r>
                            <w:r w:rsidR="001E77F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验证集</w:t>
                            </w:r>
                            <w:r w:rsidR="00F53A1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上的高准确率。</w:t>
                            </w:r>
                          </w:p>
                          <w:p w14:paraId="05D79ECD" w14:textId="14675774" w:rsidR="00F85D2D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</w:t>
                            </w:r>
                            <w:r w:rsidR="00E35AB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传统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DARTS进行改进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实现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从2D-CNN到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3D-CNN架构上的</w:t>
                            </w:r>
                            <w:r w:rsidR="003B03C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迁移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3517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并以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该架构</w:t>
                            </w:r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</w:t>
                            </w:r>
                            <w:r w:rsidR="003517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</w:t>
                            </w:r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proofErr w:type="gramStart"/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集</w:t>
                            </w:r>
                            <w:r w:rsidR="00B31B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特征</w:t>
                            </w:r>
                            <w:proofErr w:type="gramEnd"/>
                            <w:r w:rsidR="00141B8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945CB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3BF3D193" w14:textId="102A1074" w:rsidR="00646434" w:rsidRPr="00646434" w:rsidRDefault="00646434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725B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76A147DE" w:rsidR="005E72CD" w:rsidRDefault="00470461" w:rsidP="0049683F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B535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B535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D26D6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274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0CCBC813" w:rsidR="003D6A65" w:rsidRPr="00CA2CD6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基于遗传算法的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农作物种植策略优化模型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提供了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条件下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最优种植方案。</w:t>
                            </w:r>
                          </w:p>
                          <w:p w14:paraId="4C315955" w14:textId="7939A114" w:rsidR="005E72CD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8815B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负责建立求解</w:t>
                            </w:r>
                            <w:r w:rsidR="001E465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基于遗传算法以及蒙特卡洛模拟</w:t>
                            </w:r>
                            <w:r w:rsidR="00195AD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在不同条件下的</w:t>
                            </w:r>
                            <w:r w:rsidR="00393CC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农作物种植</w:t>
                            </w:r>
                            <w:r w:rsidR="00AE06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优化模型</w:t>
                            </w:r>
                            <w:r w:rsidR="00E9368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F76C748" w14:textId="19C8C2B4" w:rsidR="00C97DE7" w:rsidRDefault="00C97DE7" w:rsidP="0049683F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B66E2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="005C39F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美国大学生数学建模竞赛              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国际二等奖     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7F42D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0F3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5.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B66E2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</w:p>
                          <w:p w14:paraId="0AC80421" w14:textId="3DFFFF67" w:rsidR="00C97DE7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参赛论文：《</w:t>
                            </w:r>
                            <w:r w:rsidR="00226BFE" w:rsidRPr="00226BFE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Medals, Methods, and Masterminds: A Comprehensive Forecast of Olympic Medals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365319EA" w14:textId="73C4027F" w:rsidR="00C97DE7" w:rsidRPr="00CA2CD6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模型介绍：</w:t>
                            </w:r>
                            <w:r w:rsidR="00EB0DF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根据</w:t>
                            </w:r>
                            <w:r w:rsidR="006F384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往年的</w:t>
                            </w:r>
                            <w:r w:rsidR="00A61BD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数据，</w:t>
                            </w:r>
                            <w:r w:rsidR="00054F3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针对不同类型国家</w:t>
                            </w:r>
                            <w:r w:rsidR="001740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</w:t>
                            </w:r>
                            <w:r w:rsidR="004168C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对应的</w:t>
                            </w:r>
                            <w:r w:rsidR="0073510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奖牌区间预测模型，</w:t>
                            </w:r>
                            <w:r w:rsidR="00153F2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633D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考虑</w:t>
                            </w:r>
                            <w:r w:rsidR="00EC5F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伟大教练效应</w:t>
                            </w:r>
                            <w:r w:rsidR="00D07C1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，对不同国家引进高水平教练进行决策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090D636" w14:textId="095011F6" w:rsidR="00C97DE7" w:rsidRPr="00C97DE7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</w:t>
                            </w:r>
                            <w:r w:rsidR="005F36C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建立求解高水平国家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奖牌</w:t>
                            </w:r>
                            <w:r w:rsidR="005F36C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预测模型</w:t>
                            </w:r>
                            <w:r w:rsidR="00E053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，并进行灵敏度分析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E053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提出模型影响指数</w:t>
                            </w:r>
                            <w:r w:rsidR="007E021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C2258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对伟大教练效应进行综合评价</w:t>
                            </w:r>
                            <w:r w:rsidR="00686A8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2" type="#_x0000_t202" style="position:absolute;left:0;text-align:left;margin-left:-55.45pt;margin-top:161.2pt;width:528.5pt;height:38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" filled="f" stroked="f">
                <v:textbox>
                  <w:txbxContent>
                    <w:p w14:paraId="537B4338" w14:textId="303D78C2" w:rsid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“基于可微分神经架构搜索的神经网络鲁棒性研究” 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科研项目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成员          </w:t>
                      </w:r>
                      <w:r w:rsidR="00CF0A7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A457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.1</w:t>
                      </w:r>
                      <w:r w:rsidR="00A457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</w:p>
                    <w:p w14:paraId="3ACE92C9" w14:textId="07F96E42" w:rsidR="009F279F" w:rsidRPr="000328BA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项目介绍：</w:t>
                      </w:r>
                      <w:r w:rsidR="00FC56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现有的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对抗性训练</w:t>
                      </w:r>
                      <w:r w:rsidR="00FC56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是在固有的网络架构上进行鲁棒性优化</w:t>
                      </w:r>
                      <w:r w:rsidR="00AD61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忽略了</w:t>
                      </w:r>
                      <w:r w:rsidR="00817C6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设计</w:t>
                      </w:r>
                      <w:r w:rsidR="00817C6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对于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模型鲁棒性的关键影响</w:t>
                      </w:r>
                      <w:r w:rsidR="00292D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该项目提出了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</w:t>
                      </w:r>
                      <w:r w:rsidR="00BC65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一种</w:t>
                      </w:r>
                      <w:proofErr w:type="gramStart"/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双阶段</w:t>
                      </w:r>
                      <w:proofErr w:type="gramEnd"/>
                      <w:r w:rsidR="002733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对抗性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可微分</w:t>
                      </w:r>
                      <w:r w:rsidR="00D73E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搜索</w:t>
                      </w:r>
                      <w:r w:rsidR="00D73E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框架</w:t>
                      </w:r>
                      <w:r w:rsidR="00C4253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F51E0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在双层优化</w:t>
                      </w:r>
                      <w:r w:rsidR="00C978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中</w:t>
                      </w:r>
                      <w:r w:rsidR="00F7003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加入对抗样本生成模块</w:t>
                      </w:r>
                      <w:r w:rsidR="00F51E0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2B200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3722E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09430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架构参数优化阶段</w:t>
                      </w:r>
                      <w:r w:rsidR="00A85A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引入</w:t>
                      </w:r>
                      <w:r w:rsidR="002B45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</w:t>
                      </w:r>
                      <w:r w:rsidR="00B5354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一致</w:t>
                      </w:r>
                      <w:r w:rsidR="002B45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性惩罚因子</w:t>
                      </w:r>
                      <w:r w:rsidR="001920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。相较于基线方法</w:t>
                      </w:r>
                      <w:r w:rsidR="00475BE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0031F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在FGSM</w:t>
                      </w:r>
                      <w:r w:rsidR="00F00B9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，PGD</w:t>
                      </w:r>
                      <w:r w:rsidR="00C0407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-7</w:t>
                      </w:r>
                      <w:r w:rsidR="00E47C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等方法</w:t>
                      </w:r>
                      <w:r w:rsidR="003574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生成的</w:t>
                      </w:r>
                      <w:r w:rsidR="00F279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</w:t>
                      </w:r>
                      <w:r w:rsidR="001743A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样本</w:t>
                      </w:r>
                      <w:r w:rsidR="00EB13D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3574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防御</w:t>
                      </w:r>
                      <w:r w:rsidR="00F279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成功率显著</w:t>
                      </w:r>
                      <w:r w:rsidR="0078332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提高。</w:t>
                      </w:r>
                    </w:p>
                    <w:p w14:paraId="21E201E3" w14:textId="1003A75A" w:rsid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</w:t>
                      </w:r>
                      <w:r w:rsidR="0028684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在搜索阶段增加了</w:t>
                      </w:r>
                      <w:r w:rsidR="00CC05B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自动对抗样本生成模块</w:t>
                      </w:r>
                      <w:r w:rsidR="00CA262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结合正常样本与对抗样本</w:t>
                      </w:r>
                      <w:r w:rsidR="00CA262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调</w:t>
                      </w:r>
                      <w:r w:rsidR="00B11FB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整</w:t>
                      </w:r>
                      <w:proofErr w:type="gramStart"/>
                      <w:r w:rsidR="009D780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双阶段</w:t>
                      </w:r>
                      <w:proofErr w:type="gramEnd"/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损失函数，</w:t>
                      </w:r>
                      <w:r w:rsidR="00D812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913FB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架构参数</w:t>
                      </w:r>
                      <w:r w:rsidR="00913FB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优化阶段</w:t>
                      </w:r>
                      <w:r w:rsidR="00491AD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，优化损失函数，引入</w:t>
                      </w:r>
                      <w:r w:rsidR="0019330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对抗一致性惩罚因子</w:t>
                      </w:r>
                      <w:r w:rsidR="00491AD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7820EB6" w14:textId="31D705A7" w:rsidR="009F279F" w:rsidRP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项目成果：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一篇论文在投，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一篇</w:t>
                      </w:r>
                      <w:r w:rsidR="00817EF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国家发明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专利</w:t>
                      </w:r>
                      <w:r w:rsidR="00D43E9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受</w:t>
                      </w:r>
                      <w:r w:rsidR="00E529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理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31BFAE4" w14:textId="567BF64B" w:rsidR="00F85D2D" w:rsidRDefault="00F85D2D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rightChars="3" w:right="6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4A10AB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3D-可微分神经架构搜索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</w:t>
                      </w:r>
                      <w:r w:rsidR="00CF0A7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62C82DB0" w:rsidR="00F85D2D" w:rsidRPr="003C22D9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87585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本项目</w:t>
                      </w:r>
                      <w:r w:rsidR="00E64B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重构了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R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TS</w:t>
                      </w:r>
                      <w:r w:rsidR="00E64B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的搜索空间，</w:t>
                      </w:r>
                      <w:r w:rsidR="000B474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将候选操作</w:t>
                      </w:r>
                      <w:r w:rsidR="00A3579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从</w:t>
                      </w:r>
                      <w:r w:rsidR="00D47F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到3D-CNN架构上的迁移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9E7A5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用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最优架构对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手语动作的时空特征</w:t>
                      </w:r>
                      <w:r w:rsidR="003505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EC699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最终</w:t>
                      </w:r>
                      <w:r w:rsidR="007A6A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中科大开源</w:t>
                      </w:r>
                      <w:r w:rsidR="006F49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7A6A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孤立手语词汇</w:t>
                      </w:r>
                      <w:r w:rsidR="001E77F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验证集</w:t>
                      </w:r>
                      <w:r w:rsidR="00F53A1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上的高准确率。</w:t>
                      </w:r>
                    </w:p>
                    <w:p w14:paraId="05D79ECD" w14:textId="14675774" w:rsidR="00F85D2D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</w:t>
                      </w:r>
                      <w:r w:rsidR="00E35AB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传统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DARTS进行改进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实现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从2D-CNN到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3D-CNN架构上的</w:t>
                      </w:r>
                      <w:r w:rsidR="003B03C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迁移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3517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并以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该架构</w:t>
                      </w:r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</w:t>
                      </w:r>
                      <w:r w:rsidR="003517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手语</w:t>
                      </w:r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proofErr w:type="gramStart"/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集</w:t>
                      </w:r>
                      <w:r w:rsidR="00B31B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特征</w:t>
                      </w:r>
                      <w:proofErr w:type="gramEnd"/>
                      <w:r w:rsidR="00141B8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945CB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3BF3D193" w14:textId="102A1074" w:rsidR="00646434" w:rsidRPr="00646434" w:rsidRDefault="00646434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725B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76A147DE" w:rsidR="005E72CD" w:rsidRDefault="00470461" w:rsidP="0049683F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B535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B535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D26D6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1E274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0CCBC813" w:rsidR="003D6A65" w:rsidRPr="00CA2CD6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基于遗传算法的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农作物种植策略优化模型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提供了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条件下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最优种植方案。</w:t>
                      </w:r>
                    </w:p>
                    <w:p w14:paraId="4C315955" w14:textId="7939A114" w:rsidR="005E72CD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8815B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负责建立求解</w:t>
                      </w:r>
                      <w:r w:rsidR="001E465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基于遗传算法以及蒙特卡洛模拟</w:t>
                      </w:r>
                      <w:r w:rsidR="00195AD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在不同条件下的</w:t>
                      </w:r>
                      <w:r w:rsidR="00393CC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农作物种植</w:t>
                      </w:r>
                      <w:r w:rsidR="00AE06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优化模型</w:t>
                      </w:r>
                      <w:r w:rsidR="00E9368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F76C748" w14:textId="19C8C2B4" w:rsidR="00C97DE7" w:rsidRDefault="00C97DE7" w:rsidP="0049683F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B66E2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="005C39F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美国大学生数学建模竞赛              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国际二等奖     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7F42D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0F3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5.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B66E2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</w:p>
                    <w:p w14:paraId="0AC80421" w14:textId="3DFFFF67" w:rsidR="00C97DE7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参赛论文：《</w:t>
                      </w:r>
                      <w:r w:rsidR="00226BFE" w:rsidRPr="00226BFE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Medals, Methods, and Masterminds: A Comprehensive Forecast of Olympic Medals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365319EA" w14:textId="73C4027F" w:rsidR="00C97DE7" w:rsidRPr="00CA2CD6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模型介绍：</w:t>
                      </w:r>
                      <w:r w:rsidR="00EB0DF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根据</w:t>
                      </w:r>
                      <w:r w:rsidR="006F384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往年的</w:t>
                      </w:r>
                      <w:r w:rsidR="00A61BD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数据，</w:t>
                      </w:r>
                      <w:r w:rsidR="00054F3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针对不同类型国家</w:t>
                      </w:r>
                      <w:r w:rsidR="001740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</w:t>
                      </w:r>
                      <w:r w:rsidR="004168C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对应的</w:t>
                      </w:r>
                      <w:r w:rsidR="0073510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奖牌区间预测模型，</w:t>
                      </w:r>
                      <w:r w:rsidR="00153F2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633D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考虑</w:t>
                      </w:r>
                      <w:r w:rsidR="00EC5F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伟大教练效应</w:t>
                      </w:r>
                      <w:r w:rsidR="00D07C1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，对不同国家引进高水平教练进行决策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090D636" w14:textId="095011F6" w:rsidR="00C97DE7" w:rsidRPr="00C97DE7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</w:t>
                      </w:r>
                      <w:r w:rsidR="005F36C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建立求解高水平国家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奖牌</w:t>
                      </w:r>
                      <w:r w:rsidR="005F36C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预测模型</w:t>
                      </w:r>
                      <w:r w:rsidR="00E053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，并进行灵敏度分析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E053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提出模型影响指数</w:t>
                      </w:r>
                      <w:r w:rsidR="007E021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C2258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对伟大教练效应进行综合评价</w:t>
                      </w:r>
                      <w:r w:rsidR="00686A8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C4C0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3512D48" wp14:editId="0B8D7E1A">
                <wp:simplePos x="0" y="0"/>
                <wp:positionH relativeFrom="column">
                  <wp:posOffset>-677071</wp:posOffset>
                </wp:positionH>
                <wp:positionV relativeFrom="paragraph">
                  <wp:posOffset>539088</wp:posOffset>
                </wp:positionV>
                <wp:extent cx="6701790" cy="1255594"/>
                <wp:effectExtent l="0" t="0" r="0" b="1905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1790" cy="12555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5101336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A77F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前5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59BF0F98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B94BB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B26069" w:rsidRPr="00B260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现代密码学</w:t>
                            </w:r>
                            <w:r w:rsidR="00B260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(90)</w:t>
                            </w:r>
                            <w:r w:rsidR="0020507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954339E" w14:textId="7EC862FA" w:rsidR="005E72CD" w:rsidRPr="00137D5E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proofErr w:type="gram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</w:t>
                            </w:r>
                            <w:proofErr w:type="gramEnd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proofErr w:type="spellStart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proofErr w:type="spell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  <w:p w14:paraId="019604CB" w14:textId="42C70A2D" w:rsidR="00137D5E" w:rsidRDefault="00137D5E" w:rsidP="00137D5E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="00853DF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通过C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ET4</w:t>
                            </w:r>
                          </w:p>
                          <w:p w14:paraId="7D820F68" w14:textId="77777777" w:rsidR="00137D5E" w:rsidRDefault="00137D5E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3" type="#_x0000_t202" style="position:absolute;left:0;text-align:left;margin-left:-53.3pt;margin-top:42.45pt;width:527.7pt;height:98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5101336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A77F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前5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59BF0F98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B94BB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B26069" w:rsidRPr="00B260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现代密码学</w:t>
                      </w:r>
                      <w:r w:rsidR="00B260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(90)</w:t>
                      </w:r>
                      <w:r w:rsidR="0020507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;</w:t>
                      </w:r>
                    </w:p>
                    <w:p w14:paraId="5954339E" w14:textId="7EC862FA" w:rsidR="005E72CD" w:rsidRPr="00137D5E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proofErr w:type="gram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</w:t>
                      </w:r>
                      <w:proofErr w:type="gramEnd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proofErr w:type="spellStart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proofErr w:type="spell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  <w:p w14:paraId="019604CB" w14:textId="42C70A2D" w:rsidR="00137D5E" w:rsidRDefault="00137D5E" w:rsidP="00137D5E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="00853DF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通过C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ET4</w:t>
                      </w:r>
                    </w:p>
                    <w:p w14:paraId="7D820F68" w14:textId="77777777" w:rsidR="00137D5E" w:rsidRDefault="00137D5E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83F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AD892FB" wp14:editId="1C823541">
                <wp:simplePos x="0" y="0"/>
                <wp:positionH relativeFrom="column">
                  <wp:posOffset>-716280</wp:posOffset>
                </wp:positionH>
                <wp:positionV relativeFrom="paragraph">
                  <wp:posOffset>1712955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组合 43" o:spid="_x0000_s1034" style="position:absolute;left:0;text-align:left;margin-left:-56.4pt;margin-top:134.9pt;width:525.75pt;height:26.1pt;z-index:251651072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">
                <v:line id="直接连接符 38" o:spid="_x0000_s1035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36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37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2D47311" wp14:editId="155F6B5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008AC76A" w:rsidR="005D00D1" w:rsidRPr="005D00D1" w:rsidRDefault="005D00D1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00D1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FAFD68C" wp14:editId="2F4827E8">
                                  <wp:extent cx="745490" cy="1043310"/>
                                  <wp:effectExtent l="0" t="0" r="0" b="4445"/>
                                  <wp:docPr id="153817756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545" cy="1047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38" style="position:absolute;left:0;text-align:left;margin-left:380.4pt;margin-top:-63.75pt;width:76pt;height:10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buedX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008AC76A" w:rsidR="005D00D1" w:rsidRPr="005D00D1" w:rsidRDefault="005D00D1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00D1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FAFD68C" wp14:editId="2F4827E8">
                            <wp:extent cx="745490" cy="1043310"/>
                            <wp:effectExtent l="0" t="0" r="0" b="4445"/>
                            <wp:docPr id="153817756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545" cy="1047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C3C8824" wp14:editId="08A6C34D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_x0000_s1039" style="position:absolute;left:0;text-align:left;margin-left:-54.6pt;margin-top:-6.4pt;width:289.15pt;height:30.25pt;z-index:251662848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wD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wGJU&#10;tRP5EcTCxQYWlVBfMOrgkmRYf94TxTAinMJyhgd6Wr7eG+DiKFrEYT9IsxMo3ODhs1cwXP3DEj7S&#10;uGMJoyiEx8S2/H9XwuT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oYcwD&#10;RgIAACEGAAAOAAAAAAAAAAAAAAAAAC4CAABkcnMvZTJvRG9jLnhtbFBLAQItABQABgAIAAAAIQBr&#10;as2J4QAAAAsBAAAPAAAAAAAAAAAAAAAAAKAEAABkcnMvZG93bnJldi54bWxQSwUGAAAAAAQABADz&#10;AAAArgUAAAAA&#10;">
                <v:shape id="_x0000_s1040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1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F87EFC5" wp14:editId="67C436A1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EFC5" id="矩形 47" o:spid="_x0000_s1042" style="position:absolute;left:0;text-align:left;margin-left:-88.7pt;margin-top:-72.4pt;width:593.25pt;height:844.1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4ieUb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776DEB63" wp14:editId="45FA3D28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3" style="position:absolute;left:0;text-align:left;margin-left:-55.3pt;margin-top:19.25pt;width:523.15pt;height:25.7pt;z-index:251661824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">
                <v:line id="直接连接符 37" o:spid="_x0000_s1044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5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6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CC03D9" wp14:editId="585C4B5E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7" type="#_x0000_t202" style="position:absolute;left:0;text-align:left;margin-left:247.85pt;margin-top:-6.55pt;width:68.1pt;height:28.9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Grc&#10;ne2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8B84AE" wp14:editId="6046F06B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22819F5D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6A553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48" type="#_x0000_t202" style="position:absolute;left:0;text-align:left;margin-left:-53.75pt;margin-top:-26.3pt;width:388.4pt;height:26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" filled="f" stroked="f">
                <v:textbox>
                  <w:txbxContent>
                    <w:p w14:paraId="7B15FD2F" w14:textId="22819F5D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</w:t>
                      </w:r>
                      <w:r w:rsidR="006A553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09888AC" wp14:editId="268EDC5D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49" style="position:absolute;left:0;text-align:left;margin-left:-55.8pt;margin-top:-67.3pt;width:425.75pt;height:43.7pt;z-index:251655680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">
                <v:group id="组合 48" o:spid="_x0000_s1050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1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2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3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7BD89" w14:textId="77777777" w:rsidR="00710AAF" w:rsidRDefault="00710AAF" w:rsidP="005C0554">
      <w:r>
        <w:separator/>
      </w:r>
    </w:p>
  </w:endnote>
  <w:endnote w:type="continuationSeparator" w:id="0">
    <w:p w14:paraId="7DBEBFD6" w14:textId="77777777" w:rsidR="00710AAF" w:rsidRDefault="00710AAF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5C9F50E6-7724-4BC2-A3CA-CC83920CB7F4}"/>
    <w:embedBold r:id="rId2" w:subsetted="1" w:fontKey="{07E2C4CC-20DE-4CA3-B69C-0E59B139F48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73AC22B-B79F-47BC-ACE9-27B21D8EF975}"/>
    <w:embedBold r:id="rId4" w:fontKey="{42C86ACC-066F-42DE-975B-99AF08820A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E81C10D-F151-47EF-8C50-A26A1328D12E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34DC83" w14:textId="77777777" w:rsidR="00710AAF" w:rsidRDefault="00710AAF" w:rsidP="005C0554">
      <w:r>
        <w:separator/>
      </w:r>
    </w:p>
  </w:footnote>
  <w:footnote w:type="continuationSeparator" w:id="0">
    <w:p w14:paraId="37F1D686" w14:textId="77777777" w:rsidR="00710AAF" w:rsidRDefault="00710AAF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31F7"/>
    <w:rsid w:val="0000748A"/>
    <w:rsid w:val="00023D5E"/>
    <w:rsid w:val="00024861"/>
    <w:rsid w:val="000328BA"/>
    <w:rsid w:val="00033AAF"/>
    <w:rsid w:val="00041753"/>
    <w:rsid w:val="00046563"/>
    <w:rsid w:val="00052097"/>
    <w:rsid w:val="00054F32"/>
    <w:rsid w:val="00063250"/>
    <w:rsid w:val="00063CD4"/>
    <w:rsid w:val="00066512"/>
    <w:rsid w:val="00070AE9"/>
    <w:rsid w:val="000739B1"/>
    <w:rsid w:val="00073C35"/>
    <w:rsid w:val="000754C4"/>
    <w:rsid w:val="000757F6"/>
    <w:rsid w:val="00076C63"/>
    <w:rsid w:val="00082879"/>
    <w:rsid w:val="00085109"/>
    <w:rsid w:val="00087AED"/>
    <w:rsid w:val="00094305"/>
    <w:rsid w:val="00094BBB"/>
    <w:rsid w:val="0009574C"/>
    <w:rsid w:val="000972B7"/>
    <w:rsid w:val="000A7BCE"/>
    <w:rsid w:val="000A7BFB"/>
    <w:rsid w:val="000B07AE"/>
    <w:rsid w:val="000B16A4"/>
    <w:rsid w:val="000B4747"/>
    <w:rsid w:val="000B4CDB"/>
    <w:rsid w:val="000C1F55"/>
    <w:rsid w:val="000C28E6"/>
    <w:rsid w:val="000C562E"/>
    <w:rsid w:val="000C6039"/>
    <w:rsid w:val="000D73EA"/>
    <w:rsid w:val="000E11BF"/>
    <w:rsid w:val="000E5F87"/>
    <w:rsid w:val="000E70E2"/>
    <w:rsid w:val="000F065F"/>
    <w:rsid w:val="000F3068"/>
    <w:rsid w:val="00101BA9"/>
    <w:rsid w:val="001026C8"/>
    <w:rsid w:val="001207BF"/>
    <w:rsid w:val="00124579"/>
    <w:rsid w:val="001270C4"/>
    <w:rsid w:val="001337B8"/>
    <w:rsid w:val="00136914"/>
    <w:rsid w:val="001379A1"/>
    <w:rsid w:val="00137D5E"/>
    <w:rsid w:val="00141B8F"/>
    <w:rsid w:val="001441EE"/>
    <w:rsid w:val="001445B4"/>
    <w:rsid w:val="00150CBD"/>
    <w:rsid w:val="00153F28"/>
    <w:rsid w:val="00160267"/>
    <w:rsid w:val="00171A92"/>
    <w:rsid w:val="00174063"/>
    <w:rsid w:val="001743AF"/>
    <w:rsid w:val="00176D49"/>
    <w:rsid w:val="0018189C"/>
    <w:rsid w:val="00192060"/>
    <w:rsid w:val="00193308"/>
    <w:rsid w:val="00195AD1"/>
    <w:rsid w:val="001B0ADB"/>
    <w:rsid w:val="001B3A6D"/>
    <w:rsid w:val="001B4A71"/>
    <w:rsid w:val="001B65AC"/>
    <w:rsid w:val="001C1AE3"/>
    <w:rsid w:val="001D41AD"/>
    <w:rsid w:val="001E274F"/>
    <w:rsid w:val="001E465A"/>
    <w:rsid w:val="001E77FB"/>
    <w:rsid w:val="00200206"/>
    <w:rsid w:val="002044C5"/>
    <w:rsid w:val="00205073"/>
    <w:rsid w:val="00226928"/>
    <w:rsid w:val="00226BFE"/>
    <w:rsid w:val="002338B9"/>
    <w:rsid w:val="002407A5"/>
    <w:rsid w:val="00244A8A"/>
    <w:rsid w:val="00245DA6"/>
    <w:rsid w:val="002461EE"/>
    <w:rsid w:val="002469C5"/>
    <w:rsid w:val="00253333"/>
    <w:rsid w:val="00257D44"/>
    <w:rsid w:val="00261A39"/>
    <w:rsid w:val="002627D4"/>
    <w:rsid w:val="00262D25"/>
    <w:rsid w:val="0027227E"/>
    <w:rsid w:val="0027336E"/>
    <w:rsid w:val="00274069"/>
    <w:rsid w:val="0028684F"/>
    <w:rsid w:val="00290C09"/>
    <w:rsid w:val="00292D13"/>
    <w:rsid w:val="002A344E"/>
    <w:rsid w:val="002A61F3"/>
    <w:rsid w:val="002B2002"/>
    <w:rsid w:val="002B2431"/>
    <w:rsid w:val="002B4514"/>
    <w:rsid w:val="002C2288"/>
    <w:rsid w:val="002C38FF"/>
    <w:rsid w:val="002C49CD"/>
    <w:rsid w:val="002C4EAF"/>
    <w:rsid w:val="002C59CA"/>
    <w:rsid w:val="002D6332"/>
    <w:rsid w:val="002E1357"/>
    <w:rsid w:val="002E6A98"/>
    <w:rsid w:val="002F0F8F"/>
    <w:rsid w:val="002F5663"/>
    <w:rsid w:val="003014C1"/>
    <w:rsid w:val="00305243"/>
    <w:rsid w:val="00307D68"/>
    <w:rsid w:val="0032161A"/>
    <w:rsid w:val="00321CE3"/>
    <w:rsid w:val="00323B65"/>
    <w:rsid w:val="0032794D"/>
    <w:rsid w:val="00330F09"/>
    <w:rsid w:val="00331A75"/>
    <w:rsid w:val="00332161"/>
    <w:rsid w:val="0033628A"/>
    <w:rsid w:val="003363E9"/>
    <w:rsid w:val="00337B0C"/>
    <w:rsid w:val="00346CA4"/>
    <w:rsid w:val="00347CB3"/>
    <w:rsid w:val="003505AC"/>
    <w:rsid w:val="00351763"/>
    <w:rsid w:val="0035511B"/>
    <w:rsid w:val="0035746F"/>
    <w:rsid w:val="00362B03"/>
    <w:rsid w:val="00364D79"/>
    <w:rsid w:val="003718EC"/>
    <w:rsid w:val="003722E4"/>
    <w:rsid w:val="00386A03"/>
    <w:rsid w:val="00386C6B"/>
    <w:rsid w:val="0039272D"/>
    <w:rsid w:val="00393CC7"/>
    <w:rsid w:val="00395C36"/>
    <w:rsid w:val="003A11AF"/>
    <w:rsid w:val="003A325D"/>
    <w:rsid w:val="003B03C3"/>
    <w:rsid w:val="003B10E8"/>
    <w:rsid w:val="003B29DF"/>
    <w:rsid w:val="003B5357"/>
    <w:rsid w:val="003C1923"/>
    <w:rsid w:val="003C22D9"/>
    <w:rsid w:val="003C2C33"/>
    <w:rsid w:val="003D6A65"/>
    <w:rsid w:val="003E509E"/>
    <w:rsid w:val="003E5B41"/>
    <w:rsid w:val="003F4189"/>
    <w:rsid w:val="003F4379"/>
    <w:rsid w:val="003F56E0"/>
    <w:rsid w:val="003F6F4D"/>
    <w:rsid w:val="00407849"/>
    <w:rsid w:val="004168CE"/>
    <w:rsid w:val="0042151E"/>
    <w:rsid w:val="004323CA"/>
    <w:rsid w:val="00434B69"/>
    <w:rsid w:val="004364F7"/>
    <w:rsid w:val="0044075C"/>
    <w:rsid w:val="00446131"/>
    <w:rsid w:val="00463013"/>
    <w:rsid w:val="004675FE"/>
    <w:rsid w:val="00470461"/>
    <w:rsid w:val="00475BE8"/>
    <w:rsid w:val="00481278"/>
    <w:rsid w:val="00491AD4"/>
    <w:rsid w:val="0049677B"/>
    <w:rsid w:val="0049683F"/>
    <w:rsid w:val="004A10AB"/>
    <w:rsid w:val="004A1FA3"/>
    <w:rsid w:val="004A74CE"/>
    <w:rsid w:val="004A7963"/>
    <w:rsid w:val="004B394E"/>
    <w:rsid w:val="004B6BE6"/>
    <w:rsid w:val="004C45F9"/>
    <w:rsid w:val="004C656F"/>
    <w:rsid w:val="004D26BC"/>
    <w:rsid w:val="004E1550"/>
    <w:rsid w:val="004F6467"/>
    <w:rsid w:val="00504E9F"/>
    <w:rsid w:val="00522E6C"/>
    <w:rsid w:val="005244BE"/>
    <w:rsid w:val="00531AF2"/>
    <w:rsid w:val="00532E26"/>
    <w:rsid w:val="005347BB"/>
    <w:rsid w:val="00556EF2"/>
    <w:rsid w:val="0056232D"/>
    <w:rsid w:val="00565946"/>
    <w:rsid w:val="005676D2"/>
    <w:rsid w:val="00570DD0"/>
    <w:rsid w:val="00577940"/>
    <w:rsid w:val="0058192D"/>
    <w:rsid w:val="00586776"/>
    <w:rsid w:val="005A0E9A"/>
    <w:rsid w:val="005A1E8E"/>
    <w:rsid w:val="005C0554"/>
    <w:rsid w:val="005C26BB"/>
    <w:rsid w:val="005C39F0"/>
    <w:rsid w:val="005C4280"/>
    <w:rsid w:val="005C4C0E"/>
    <w:rsid w:val="005D00D1"/>
    <w:rsid w:val="005D336B"/>
    <w:rsid w:val="005D6312"/>
    <w:rsid w:val="005E177E"/>
    <w:rsid w:val="005E3D99"/>
    <w:rsid w:val="005E416F"/>
    <w:rsid w:val="005E463C"/>
    <w:rsid w:val="005E72CD"/>
    <w:rsid w:val="005F197D"/>
    <w:rsid w:val="005F36CB"/>
    <w:rsid w:val="00604C30"/>
    <w:rsid w:val="00612385"/>
    <w:rsid w:val="00621D87"/>
    <w:rsid w:val="00630741"/>
    <w:rsid w:val="00633DD2"/>
    <w:rsid w:val="00641574"/>
    <w:rsid w:val="00646434"/>
    <w:rsid w:val="00653B21"/>
    <w:rsid w:val="00671EF4"/>
    <w:rsid w:val="006731D4"/>
    <w:rsid w:val="006744B1"/>
    <w:rsid w:val="00675513"/>
    <w:rsid w:val="00683492"/>
    <w:rsid w:val="00685D14"/>
    <w:rsid w:val="006865DF"/>
    <w:rsid w:val="00686A82"/>
    <w:rsid w:val="006912DE"/>
    <w:rsid w:val="006915AF"/>
    <w:rsid w:val="00695966"/>
    <w:rsid w:val="006962B9"/>
    <w:rsid w:val="006A5535"/>
    <w:rsid w:val="006A738B"/>
    <w:rsid w:val="006C2133"/>
    <w:rsid w:val="006C3DE0"/>
    <w:rsid w:val="006C47B1"/>
    <w:rsid w:val="006E2A89"/>
    <w:rsid w:val="006F3847"/>
    <w:rsid w:val="006F49C4"/>
    <w:rsid w:val="006F5971"/>
    <w:rsid w:val="006F6A25"/>
    <w:rsid w:val="006F746C"/>
    <w:rsid w:val="0070490F"/>
    <w:rsid w:val="00710AAF"/>
    <w:rsid w:val="007130E7"/>
    <w:rsid w:val="00714448"/>
    <w:rsid w:val="00714C16"/>
    <w:rsid w:val="0072059A"/>
    <w:rsid w:val="007227C2"/>
    <w:rsid w:val="00724CFE"/>
    <w:rsid w:val="00725BAC"/>
    <w:rsid w:val="00725F27"/>
    <w:rsid w:val="00734776"/>
    <w:rsid w:val="0073510E"/>
    <w:rsid w:val="007368A6"/>
    <w:rsid w:val="00740788"/>
    <w:rsid w:val="00740977"/>
    <w:rsid w:val="00744D3D"/>
    <w:rsid w:val="00750633"/>
    <w:rsid w:val="00750F2D"/>
    <w:rsid w:val="007522D4"/>
    <w:rsid w:val="00752A9D"/>
    <w:rsid w:val="00756D5D"/>
    <w:rsid w:val="00762656"/>
    <w:rsid w:val="00767B4A"/>
    <w:rsid w:val="007703DC"/>
    <w:rsid w:val="00775418"/>
    <w:rsid w:val="00775574"/>
    <w:rsid w:val="00780EA1"/>
    <w:rsid w:val="00783327"/>
    <w:rsid w:val="007853BA"/>
    <w:rsid w:val="00785DEF"/>
    <w:rsid w:val="00786296"/>
    <w:rsid w:val="00793DCC"/>
    <w:rsid w:val="007A03A3"/>
    <w:rsid w:val="007A2F31"/>
    <w:rsid w:val="007A6A60"/>
    <w:rsid w:val="007A7EBA"/>
    <w:rsid w:val="007B23C6"/>
    <w:rsid w:val="007C2D7C"/>
    <w:rsid w:val="007C49BB"/>
    <w:rsid w:val="007C5823"/>
    <w:rsid w:val="007C7238"/>
    <w:rsid w:val="007D6E82"/>
    <w:rsid w:val="007E021F"/>
    <w:rsid w:val="007E2C18"/>
    <w:rsid w:val="007F42D7"/>
    <w:rsid w:val="007F4A91"/>
    <w:rsid w:val="00802121"/>
    <w:rsid w:val="008060E9"/>
    <w:rsid w:val="00817C6B"/>
    <w:rsid w:val="00817EFE"/>
    <w:rsid w:val="0082038F"/>
    <w:rsid w:val="00821CB7"/>
    <w:rsid w:val="008237EC"/>
    <w:rsid w:val="008255CB"/>
    <w:rsid w:val="00825E88"/>
    <w:rsid w:val="00832649"/>
    <w:rsid w:val="00834D0C"/>
    <w:rsid w:val="008467D2"/>
    <w:rsid w:val="00853DF7"/>
    <w:rsid w:val="00855AD9"/>
    <w:rsid w:val="0086357A"/>
    <w:rsid w:val="00871479"/>
    <w:rsid w:val="00875857"/>
    <w:rsid w:val="008815B0"/>
    <w:rsid w:val="008827FC"/>
    <w:rsid w:val="00883C89"/>
    <w:rsid w:val="00883CC8"/>
    <w:rsid w:val="00886750"/>
    <w:rsid w:val="00894465"/>
    <w:rsid w:val="008970DA"/>
    <w:rsid w:val="00897839"/>
    <w:rsid w:val="008B0264"/>
    <w:rsid w:val="008C106A"/>
    <w:rsid w:val="008D662A"/>
    <w:rsid w:val="008E6E2C"/>
    <w:rsid w:val="008F1B1A"/>
    <w:rsid w:val="008F519A"/>
    <w:rsid w:val="0090644B"/>
    <w:rsid w:val="00912B2C"/>
    <w:rsid w:val="00912CCB"/>
    <w:rsid w:val="00913FBF"/>
    <w:rsid w:val="00916166"/>
    <w:rsid w:val="009169A7"/>
    <w:rsid w:val="009178DE"/>
    <w:rsid w:val="00921519"/>
    <w:rsid w:val="00925059"/>
    <w:rsid w:val="00926B8C"/>
    <w:rsid w:val="00931837"/>
    <w:rsid w:val="0093659F"/>
    <w:rsid w:val="00945CB0"/>
    <w:rsid w:val="00951136"/>
    <w:rsid w:val="009563EC"/>
    <w:rsid w:val="00957A7C"/>
    <w:rsid w:val="0096406E"/>
    <w:rsid w:val="009649FB"/>
    <w:rsid w:val="0097048A"/>
    <w:rsid w:val="0097409C"/>
    <w:rsid w:val="00982BDD"/>
    <w:rsid w:val="00983B8A"/>
    <w:rsid w:val="00985F3E"/>
    <w:rsid w:val="00986FE6"/>
    <w:rsid w:val="0099016A"/>
    <w:rsid w:val="0099078F"/>
    <w:rsid w:val="00993ED7"/>
    <w:rsid w:val="00997DD4"/>
    <w:rsid w:val="009A2342"/>
    <w:rsid w:val="009A32E9"/>
    <w:rsid w:val="009A638D"/>
    <w:rsid w:val="009B613E"/>
    <w:rsid w:val="009C3015"/>
    <w:rsid w:val="009D1950"/>
    <w:rsid w:val="009D405E"/>
    <w:rsid w:val="009D780B"/>
    <w:rsid w:val="009E2A2D"/>
    <w:rsid w:val="009E7A5B"/>
    <w:rsid w:val="009F11D8"/>
    <w:rsid w:val="009F279F"/>
    <w:rsid w:val="009F4864"/>
    <w:rsid w:val="009F6474"/>
    <w:rsid w:val="009F7C52"/>
    <w:rsid w:val="00A1117C"/>
    <w:rsid w:val="00A136A4"/>
    <w:rsid w:val="00A20E4D"/>
    <w:rsid w:val="00A2768C"/>
    <w:rsid w:val="00A33850"/>
    <w:rsid w:val="00A35799"/>
    <w:rsid w:val="00A37A0C"/>
    <w:rsid w:val="00A37B9A"/>
    <w:rsid w:val="00A429BB"/>
    <w:rsid w:val="00A45711"/>
    <w:rsid w:val="00A4573E"/>
    <w:rsid w:val="00A47C8D"/>
    <w:rsid w:val="00A563C4"/>
    <w:rsid w:val="00A57845"/>
    <w:rsid w:val="00A61BD3"/>
    <w:rsid w:val="00A6247D"/>
    <w:rsid w:val="00A6348C"/>
    <w:rsid w:val="00A70E2B"/>
    <w:rsid w:val="00A74044"/>
    <w:rsid w:val="00A77F03"/>
    <w:rsid w:val="00A8502D"/>
    <w:rsid w:val="00A85A16"/>
    <w:rsid w:val="00A85BC7"/>
    <w:rsid w:val="00A90ECF"/>
    <w:rsid w:val="00A92085"/>
    <w:rsid w:val="00A92CC5"/>
    <w:rsid w:val="00A9561D"/>
    <w:rsid w:val="00A95F7A"/>
    <w:rsid w:val="00A96312"/>
    <w:rsid w:val="00A96331"/>
    <w:rsid w:val="00AA53E8"/>
    <w:rsid w:val="00AB1429"/>
    <w:rsid w:val="00AB53E2"/>
    <w:rsid w:val="00AC296E"/>
    <w:rsid w:val="00AC350E"/>
    <w:rsid w:val="00AC42EC"/>
    <w:rsid w:val="00AD6144"/>
    <w:rsid w:val="00AD64E9"/>
    <w:rsid w:val="00AE0676"/>
    <w:rsid w:val="00AE6975"/>
    <w:rsid w:val="00AF2D70"/>
    <w:rsid w:val="00AF4468"/>
    <w:rsid w:val="00AF7E9E"/>
    <w:rsid w:val="00B03799"/>
    <w:rsid w:val="00B0548F"/>
    <w:rsid w:val="00B11FBD"/>
    <w:rsid w:val="00B17701"/>
    <w:rsid w:val="00B17AF6"/>
    <w:rsid w:val="00B23CD8"/>
    <w:rsid w:val="00B26069"/>
    <w:rsid w:val="00B26CE3"/>
    <w:rsid w:val="00B31B5C"/>
    <w:rsid w:val="00B36915"/>
    <w:rsid w:val="00B36C21"/>
    <w:rsid w:val="00B36E21"/>
    <w:rsid w:val="00B37CD6"/>
    <w:rsid w:val="00B45D67"/>
    <w:rsid w:val="00B510A6"/>
    <w:rsid w:val="00B5354F"/>
    <w:rsid w:val="00B60BA8"/>
    <w:rsid w:val="00B66E20"/>
    <w:rsid w:val="00B835F2"/>
    <w:rsid w:val="00B86454"/>
    <w:rsid w:val="00B94BB5"/>
    <w:rsid w:val="00BA4085"/>
    <w:rsid w:val="00BB4655"/>
    <w:rsid w:val="00BB6D7A"/>
    <w:rsid w:val="00BC0E0B"/>
    <w:rsid w:val="00BC3F22"/>
    <w:rsid w:val="00BC50EC"/>
    <w:rsid w:val="00BC651D"/>
    <w:rsid w:val="00BC7C25"/>
    <w:rsid w:val="00BD3F83"/>
    <w:rsid w:val="00BD41EB"/>
    <w:rsid w:val="00BD6B8E"/>
    <w:rsid w:val="00BE3872"/>
    <w:rsid w:val="00BE4726"/>
    <w:rsid w:val="00BF335C"/>
    <w:rsid w:val="00C04073"/>
    <w:rsid w:val="00C157A4"/>
    <w:rsid w:val="00C22580"/>
    <w:rsid w:val="00C42538"/>
    <w:rsid w:val="00C51800"/>
    <w:rsid w:val="00C52C15"/>
    <w:rsid w:val="00C56341"/>
    <w:rsid w:val="00C57B79"/>
    <w:rsid w:val="00C6280F"/>
    <w:rsid w:val="00C73F97"/>
    <w:rsid w:val="00C9206D"/>
    <w:rsid w:val="00C927F3"/>
    <w:rsid w:val="00C97860"/>
    <w:rsid w:val="00C97DE7"/>
    <w:rsid w:val="00CA262F"/>
    <w:rsid w:val="00CA2CD6"/>
    <w:rsid w:val="00CA3B07"/>
    <w:rsid w:val="00CA57B8"/>
    <w:rsid w:val="00CB04D2"/>
    <w:rsid w:val="00CC05B2"/>
    <w:rsid w:val="00CC1767"/>
    <w:rsid w:val="00CC5B3F"/>
    <w:rsid w:val="00CD2F03"/>
    <w:rsid w:val="00CD5855"/>
    <w:rsid w:val="00CD7FE2"/>
    <w:rsid w:val="00CE180D"/>
    <w:rsid w:val="00CF0A78"/>
    <w:rsid w:val="00CF270B"/>
    <w:rsid w:val="00CF320C"/>
    <w:rsid w:val="00D0114C"/>
    <w:rsid w:val="00D02569"/>
    <w:rsid w:val="00D07558"/>
    <w:rsid w:val="00D07C1B"/>
    <w:rsid w:val="00D07ED0"/>
    <w:rsid w:val="00D11021"/>
    <w:rsid w:val="00D13A47"/>
    <w:rsid w:val="00D17C87"/>
    <w:rsid w:val="00D2166D"/>
    <w:rsid w:val="00D21802"/>
    <w:rsid w:val="00D23C2A"/>
    <w:rsid w:val="00D26D62"/>
    <w:rsid w:val="00D31352"/>
    <w:rsid w:val="00D34667"/>
    <w:rsid w:val="00D41C16"/>
    <w:rsid w:val="00D424A3"/>
    <w:rsid w:val="00D43E9B"/>
    <w:rsid w:val="00D45AD9"/>
    <w:rsid w:val="00D47F61"/>
    <w:rsid w:val="00D63967"/>
    <w:rsid w:val="00D64453"/>
    <w:rsid w:val="00D73046"/>
    <w:rsid w:val="00D73EAC"/>
    <w:rsid w:val="00D81276"/>
    <w:rsid w:val="00D8474A"/>
    <w:rsid w:val="00D906DD"/>
    <w:rsid w:val="00DA67C1"/>
    <w:rsid w:val="00DB039D"/>
    <w:rsid w:val="00DB1FDB"/>
    <w:rsid w:val="00DB6741"/>
    <w:rsid w:val="00DE33CA"/>
    <w:rsid w:val="00E0091D"/>
    <w:rsid w:val="00E05319"/>
    <w:rsid w:val="00E133B6"/>
    <w:rsid w:val="00E16AF7"/>
    <w:rsid w:val="00E21439"/>
    <w:rsid w:val="00E239A2"/>
    <w:rsid w:val="00E23C20"/>
    <w:rsid w:val="00E24A58"/>
    <w:rsid w:val="00E271C4"/>
    <w:rsid w:val="00E31185"/>
    <w:rsid w:val="00E3153F"/>
    <w:rsid w:val="00E3193C"/>
    <w:rsid w:val="00E35AB3"/>
    <w:rsid w:val="00E3782F"/>
    <w:rsid w:val="00E403C0"/>
    <w:rsid w:val="00E40AD3"/>
    <w:rsid w:val="00E447F1"/>
    <w:rsid w:val="00E44C3E"/>
    <w:rsid w:val="00E46D4B"/>
    <w:rsid w:val="00E47C79"/>
    <w:rsid w:val="00E520B1"/>
    <w:rsid w:val="00E52919"/>
    <w:rsid w:val="00E54463"/>
    <w:rsid w:val="00E64B71"/>
    <w:rsid w:val="00E6763A"/>
    <w:rsid w:val="00E67B75"/>
    <w:rsid w:val="00E764A2"/>
    <w:rsid w:val="00E8130E"/>
    <w:rsid w:val="00E83084"/>
    <w:rsid w:val="00E92408"/>
    <w:rsid w:val="00E93685"/>
    <w:rsid w:val="00E946F4"/>
    <w:rsid w:val="00E9507F"/>
    <w:rsid w:val="00EA0077"/>
    <w:rsid w:val="00EA1D69"/>
    <w:rsid w:val="00EA59BC"/>
    <w:rsid w:val="00EB0DF3"/>
    <w:rsid w:val="00EB13D3"/>
    <w:rsid w:val="00EB2A7A"/>
    <w:rsid w:val="00EC0BDC"/>
    <w:rsid w:val="00EC434B"/>
    <w:rsid w:val="00EC5F0D"/>
    <w:rsid w:val="00EC6898"/>
    <w:rsid w:val="00EC699D"/>
    <w:rsid w:val="00ED70A3"/>
    <w:rsid w:val="00EE4477"/>
    <w:rsid w:val="00EE6068"/>
    <w:rsid w:val="00EE7A8C"/>
    <w:rsid w:val="00EE7CD8"/>
    <w:rsid w:val="00EF3435"/>
    <w:rsid w:val="00EF4BBE"/>
    <w:rsid w:val="00EF5A80"/>
    <w:rsid w:val="00F00B94"/>
    <w:rsid w:val="00F1096E"/>
    <w:rsid w:val="00F16206"/>
    <w:rsid w:val="00F239A2"/>
    <w:rsid w:val="00F24F47"/>
    <w:rsid w:val="00F257E3"/>
    <w:rsid w:val="00F27944"/>
    <w:rsid w:val="00F352BC"/>
    <w:rsid w:val="00F51472"/>
    <w:rsid w:val="00F51E0A"/>
    <w:rsid w:val="00F53A1F"/>
    <w:rsid w:val="00F642E4"/>
    <w:rsid w:val="00F64C14"/>
    <w:rsid w:val="00F70031"/>
    <w:rsid w:val="00F72164"/>
    <w:rsid w:val="00F734CE"/>
    <w:rsid w:val="00F76DAD"/>
    <w:rsid w:val="00F77A29"/>
    <w:rsid w:val="00F804B4"/>
    <w:rsid w:val="00F8192C"/>
    <w:rsid w:val="00F83805"/>
    <w:rsid w:val="00F85D2D"/>
    <w:rsid w:val="00F9248D"/>
    <w:rsid w:val="00F96699"/>
    <w:rsid w:val="00F9751F"/>
    <w:rsid w:val="00FA6F52"/>
    <w:rsid w:val="00FC3CFC"/>
    <w:rsid w:val="00FC560D"/>
    <w:rsid w:val="00FC6D31"/>
    <w:rsid w:val="00FE2155"/>
    <w:rsid w:val="00FF609F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0E19359-30B3-467D-91BD-1DBFDE6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3877</TotalTime>
  <Pages>1</Pages>
  <Words>6</Words>
  <Characters>7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kedao</dc:creator>
  <cp:lastModifiedBy>铭 曹</cp:lastModifiedBy>
  <cp:revision>521</cp:revision>
  <cp:lastPrinted>2025-05-24T08:35:00Z</cp:lastPrinted>
  <dcterms:created xsi:type="dcterms:W3CDTF">2017-07-02T12:23:00Z</dcterms:created>
  <dcterms:modified xsi:type="dcterms:W3CDTF">2025-05-24T13:27:00Z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