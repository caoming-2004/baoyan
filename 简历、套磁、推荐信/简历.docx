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41AF3E" w14:textId="7BCFA350" w:rsidR="005E72CD" w:rsidRPr="0099016A" w:rsidRDefault="00463013" w:rsidP="00A20E4D">
      <w:pPr>
        <w:ind w:leftChars="-540" w:left="-672" w:hangingChars="220" w:hanging="462"/>
        <w:rPr>
          <w:rFonts w:ascii="Times New Roman" w:hAnsi="Times New Roman"/>
        </w:rPr>
      </w:pPr>
      <w:r w:rsidRPr="0099016A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86DB859" wp14:editId="066F3F7A">
                <wp:simplePos x="0" y="0"/>
                <wp:positionH relativeFrom="column">
                  <wp:posOffset>-739140</wp:posOffset>
                </wp:positionH>
                <wp:positionV relativeFrom="paragraph">
                  <wp:posOffset>6559247</wp:posOffset>
                </wp:positionV>
                <wp:extent cx="6781165" cy="2431466"/>
                <wp:effectExtent l="0" t="0" r="635" b="0"/>
                <wp:wrapNone/>
                <wp:docPr id="14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81165" cy="2431466"/>
                          <a:chOff x="2532" y="11909"/>
                          <a:chExt cx="10679" cy="3315"/>
                        </a:xfrm>
                      </wpg:grpSpPr>
                      <wpg:grpSp>
                        <wpg:cNvPr id="7" name="组合 51"/>
                        <wpg:cNvGrpSpPr/>
                        <wpg:grpSpPr>
                          <a:xfrm>
                            <a:off x="2532" y="11909"/>
                            <a:ext cx="10511" cy="518"/>
                            <a:chOff x="5913" y="11788"/>
                            <a:chExt cx="10511" cy="518"/>
                          </a:xfrm>
                        </wpg:grpSpPr>
                        <wps:wsp>
                          <wps:cNvPr id="4" name="直接连接符 40"/>
                          <wps:cNvCnPr/>
                          <wps:spPr>
                            <a:xfrm>
                              <a:off x="6003" y="12269"/>
                              <a:ext cx="10421" cy="0"/>
                            </a:xfrm>
                            <a:prstGeom prst="line">
                              <a:avLst/>
                            </a:prstGeom>
                            <a:ln w="19050" cap="flat" cmpd="sng">
                              <a:solidFill>
                                <a:srgbClr val="808080"/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  <wps:wsp>
                          <wps:cNvPr id="5" name="文本框 82"/>
                          <wps:cNvSpPr txBox="1"/>
                          <wps:spPr>
                            <a:xfrm>
                              <a:off x="5913" y="11788"/>
                              <a:ext cx="1546" cy="4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wps:spPr>
                          <wps:txbx>
                            <w:txbxContent>
                              <w:p w14:paraId="5273F46A" w14:textId="3CE73588" w:rsidR="005E72CD" w:rsidRDefault="00780EA1">
                                <w:pPr>
                                  <w:pStyle w:val="a3"/>
                                  <w:spacing w:before="0" w:beforeAutospacing="0" w:after="0" w:afterAutospacing="0" w:line="336" w:lineRule="exact"/>
                                  <w:rPr>
                                    <w:rFonts w:hint="eastAsia"/>
                                    <w:color w:val="5270AF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5270AF"/>
                                  </w:rPr>
                                  <w:t>获奖</w:t>
                                </w:r>
                                <w:r w:rsidR="0072059A"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5270AF"/>
                                  </w:rPr>
                                  <w:t>经历</w:t>
                                </w:r>
                              </w:p>
                            </w:txbxContent>
                          </wps:txbx>
                          <wps:bodyPr vert="horz" wrap="square" anchor="t" upright="1">
                            <a:noAutofit/>
                          </wps:bodyPr>
                        </wps:wsp>
                        <wps:wsp>
                          <wps:cNvPr id="6" name="矩形 16"/>
                          <wps:cNvSpPr/>
                          <wps:spPr>
                            <a:xfrm>
                              <a:off x="5992" y="12234"/>
                              <a:ext cx="1230" cy="72"/>
                            </a:xfrm>
                            <a:prstGeom prst="rect">
                              <a:avLst/>
                            </a:prstGeom>
                            <a:solidFill>
                              <a:srgbClr val="5270AF"/>
                            </a:solidFill>
                            <a:ln w="12700">
                              <a:noFill/>
                            </a:ln>
                          </wps:spPr>
                          <wps:bodyPr vert="horz" wrap="square" anchor="ctr" upright="1"/>
                        </wps:wsp>
                      </wpg:grpSp>
                      <wps:wsp>
                        <wps:cNvPr id="61" name="文本框 77"/>
                        <wps:cNvSpPr txBox="1"/>
                        <wps:spPr>
                          <a:xfrm>
                            <a:off x="2559" y="12543"/>
                            <a:ext cx="10652" cy="26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tbl>
                              <w:tblPr>
                                <w:tblStyle w:val="a4"/>
                                <w:tblW w:w="0" w:type="auto"/>
                                <w:tblBorders>
                                  <w:top w:val="none" w:sz="0" w:space="0" w:color="auto"/>
                                  <w:left w:val="none" w:sz="0" w:space="0" w:color="auto"/>
                                  <w:bottom w:val="none" w:sz="0" w:space="0" w:color="auto"/>
                                  <w:right w:val="none" w:sz="0" w:space="0" w:color="auto"/>
                                  <w:insideH w:val="none" w:sz="0" w:space="0" w:color="auto"/>
                                  <w:insideV w:val="none" w:sz="0" w:space="0" w:color="auto"/>
                                </w:tblBorders>
                                <w:tblLook w:val="04A0" w:firstRow="1" w:lastRow="0" w:firstColumn="1" w:lastColumn="0" w:noHBand="0" w:noVBand="1"/>
                              </w:tblPr>
                              <w:tblGrid>
                                <w:gridCol w:w="10456"/>
                              </w:tblGrid>
                              <w:tr w:rsidR="00A9561D" w14:paraId="405A1D4D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1FBA6450" w14:textId="62481D02" w:rsidR="00A9561D" w:rsidRPr="00262D25" w:rsidRDefault="00A9561D" w:rsidP="00E3153F">
                                    <w:pPr>
                                      <w:pStyle w:val="a3"/>
                                      <w:tabs>
                                        <w:tab w:val="left" w:pos="5596"/>
                                      </w:tabs>
                                      <w:adjustRightInd w:val="0"/>
                                      <w:snapToGrid w:val="0"/>
                                      <w:spacing w:before="0" w:beforeAutospacing="0" w:after="0" w:afterAutospacing="0" w:line="360" w:lineRule="auto"/>
                                      <w:ind w:firstLineChars="50" w:firstLine="95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2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0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24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年</w:t>
                                    </w:r>
                                    <w:r w:rsidR="00E3153F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“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高教社杯</w:t>
                                    </w:r>
                                    <w:r w:rsidR="00E3153F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”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全国大学生数学建模竞赛</w:t>
                                    </w:r>
                                    <w:r w:rsidR="00E3153F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 </w:t>
                                    </w:r>
                                    <w:r w:rsidR="00E3153F" w:rsidRPr="00434B69"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（</w:t>
                                    </w:r>
                                    <w:r w:rsidR="00897839" w:rsidRPr="00434B69"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前</w:t>
                                    </w:r>
                                    <w:r w:rsidR="00897839" w:rsidRPr="00262D25"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0.5%</w:t>
                                    </w:r>
                                    <w:r w:rsidR="00E3153F"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）   </w:t>
                                    </w:r>
                                    <w:r w:rsidR="000C562E"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   </w:t>
                                    </w:r>
                                    <w:r w:rsidR="001445B4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           </w:t>
                                    </w:r>
                                    <w:r w:rsidR="00337B0C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国家级一等奖</w:t>
                                    </w:r>
                                  </w:p>
                                </w:tc>
                              </w:tr>
                              <w:tr w:rsidR="00A9561D" w14:paraId="2F14EB92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5C22F833" w14:textId="54BF6B0C" w:rsidR="00A9561D" w:rsidRPr="00262D25" w:rsidRDefault="00171A92" w:rsidP="00262D25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ind w:firstLineChars="50" w:firstLine="95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2025年 美国大学生数学建模大赛                               </w:t>
                                    </w:r>
                                    <w:r w:rsidR="001445B4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            </w:t>
                                    </w: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国际二等奖（H奖）</w:t>
                                    </w:r>
                                  </w:p>
                                </w:tc>
                              </w:tr>
                              <w:tr w:rsidR="00171A92" w14:paraId="65286DB1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0F0F9DE1" w14:textId="4E7A9D66" w:rsidR="00171A92" w:rsidRPr="00262D25" w:rsidRDefault="00171A92" w:rsidP="00171A92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ind w:firstLineChars="50" w:firstLine="95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第十五届</w:t>
                                    </w:r>
                                    <w:r w:rsidR="00E3153F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“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蓝桥杯</w:t>
                                    </w:r>
                                    <w:r w:rsidR="00E3153F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”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程序设计大赛</w:t>
                                    </w:r>
                                    <w:r w:rsidRPr="00262D25">
                                      <w:rPr>
                                        <w:rFonts w:ascii="Times New Roman" w:eastAsia="微软雅黑" w:hAnsi="Times New Roman" w:cs="Times New Roman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C/C++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组                       </w:t>
                                    </w:r>
                                    <w:r w:rsidR="001445B4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            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省级二等奖</w:t>
                                    </w:r>
                                  </w:p>
                                </w:tc>
                              </w:tr>
                              <w:tr w:rsidR="00171A92" w14:paraId="583BB178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24DDEAB9" w14:textId="50F53D6D" w:rsidR="00171A92" w:rsidRPr="00262D25" w:rsidRDefault="00171A92" w:rsidP="00171A92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ind w:firstLineChars="50" w:firstLine="95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第十五届“正大杯”市场调研大赛                               </w:t>
                                    </w:r>
                                    <w:r w:rsidR="001445B4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 xml:space="preserve">             </w:t>
                                    </w:r>
                                    <w:r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  <w:t>省级二等奖</w:t>
                                    </w:r>
                                  </w:p>
                                </w:tc>
                              </w:tr>
                              <w:tr w:rsidR="009E2A2D" w:rsidRPr="005A0E9A" w14:paraId="3F4F7A0D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335FB796" w14:textId="6B426399" w:rsidR="009E2A2D" w:rsidRPr="00262D25" w:rsidRDefault="009E2A2D" w:rsidP="009E2A2D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</w:rPr>
                                    </w:pP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2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02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4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年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安徽大学优秀学生奖学金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（2%</w:t>
                                    </w:r>
                                    <w:r w:rsidRPr="00262D25">
                                      <w:rPr>
                                        <w:rFonts w:ascii="Times New Roman" w:eastAsia="微软雅黑" w:hAnsi="Times New Roman" w:cs="Times New Roman" w:hint="eastAsia"/>
                                        <w:b/>
                                        <w:bCs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获得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 xml:space="preserve">）                      </w:t>
                                    </w:r>
                                    <w:r w:rsidR="001445B4">
                                      <w:rPr>
                                        <w:rFonts w:ascii="微软雅黑" w:eastAsia="微软雅黑" w:hAnsi="微软雅黑" w:cs="微软雅黑" w:hint="eastAsia"/>
                                        <w:b/>
                                        <w:bCs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 xml:space="preserve">             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校级奖项</w:t>
                                    </w:r>
                                  </w:p>
                                </w:tc>
                              </w:tr>
                              <w:tr w:rsidR="009E2A2D" w14:paraId="5B75234D" w14:textId="77777777" w:rsidTr="00262D25">
                                <w:trPr>
                                  <w:trHeight w:val="489"/>
                                </w:trPr>
                                <w:tc>
                                  <w:tcPr>
                                    <w:tcW w:w="10456" w:type="dxa"/>
                                  </w:tcPr>
                                  <w:p w14:paraId="6B4F4774" w14:textId="6CF3DF16" w:rsidR="009E2A2D" w:rsidRPr="00262D25" w:rsidRDefault="009E2A2D" w:rsidP="009E2A2D">
                                    <w:pPr>
                                      <w:pStyle w:val="a3"/>
                                      <w:adjustRightInd w:val="0"/>
                                      <w:snapToGrid w:val="0"/>
                                      <w:spacing w:before="0" w:beforeAutospacing="0" w:after="0" w:afterAutospacing="0" w:line="340" w:lineRule="exact"/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</w:pP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2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02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3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年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 xml:space="preserve">安徽大学学习一等奖学金                               </w:t>
                                    </w:r>
                                    <w:r w:rsidR="001445B4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 xml:space="preserve">               </w:t>
                                    </w:r>
                                    <w:r w:rsidRPr="00262D25">
                                      <w:rPr>
                                        <w:rFonts w:ascii="微软雅黑" w:eastAsia="微软雅黑" w:hAnsi="微软雅黑" w:cs="微软雅黑" w:hint="eastAsia"/>
                                        <w:color w:val="404040" w:themeColor="text1" w:themeTint="BF"/>
                                        <w:sz w:val="19"/>
                                        <w:szCs w:val="19"/>
                                        <w:lang w:bidi="en-US"/>
                                      </w:rPr>
                                      <w:t>校级奖项</w:t>
                                    </w:r>
                                  </w:p>
                                </w:tc>
                              </w:tr>
                            </w:tbl>
                            <w:p w14:paraId="4B38DE93" w14:textId="77777777" w:rsidR="005E72CD" w:rsidRPr="00FF609F" w:rsidRDefault="005E72CD">
                              <w:pPr>
                                <w:pStyle w:val="a3"/>
                                <w:spacing w:before="0" w:beforeAutospacing="0" w:after="0" w:afterAutospacing="0" w:line="340" w:lineRule="exact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</w:p>
                          </w:txbxContent>
                        </wps:txbx>
                        <wps:bodyPr vert="horz" wrap="square" anchor="t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6DB859" id="组合 14" o:spid="_x0000_s1026" style="position:absolute;left:0;text-align:left;margin-left:-58.2pt;margin-top:516.5pt;width:533.95pt;height:191.45pt;z-index:251672576;mso-width-relative:margin;mso-height-relative:margin" coordorigin="2532,11909" coordsize="10679,3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">
                <v:group id="组合 51" o:spid="_x0000_s1027" style="position:absolute;left:2532;top:11909;width:10511;height:518" coordorigin="5913,11788" coordsize="10511,5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line id="直接连接符 40" o:spid="_x0000_s1028" style="position:absolute;visibility:visible;mso-wrap-style:square" from="6003,12269" to="16424,12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" strokecolor="gray" strokeweight="1.5pt">
                    <v:stroke joinstyle="miter"/>
                  </v:lin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82" o:spid="_x0000_s1029" type="#_x0000_t202" style="position:absolute;left:5913;top:11788;width:1546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<v:textbox>
                      <w:txbxContent>
                        <w:p w14:paraId="5273F46A" w14:textId="3CE73588" w:rsidR="005E72CD" w:rsidRDefault="00780EA1">
                          <w:pPr>
                            <w:pStyle w:val="a3"/>
                            <w:spacing w:before="0" w:beforeAutospacing="0" w:after="0" w:afterAutospacing="0" w:line="336" w:lineRule="exact"/>
                            <w:rPr>
                              <w:rFonts w:hint="eastAsia"/>
                              <w:color w:val="5270AF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5270AF"/>
                            </w:rPr>
                            <w:t>获奖</w:t>
                          </w:r>
                          <w:r w:rsidR="0072059A"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5270AF"/>
                            </w:rPr>
                            <w:t>经历</w:t>
                          </w:r>
                        </w:p>
                      </w:txbxContent>
                    </v:textbox>
                  </v:shape>
                  <v:rect id="矩形 16" o:spid="_x0000_s1030" style="position:absolute;left:5992;top:12234;width:1230;height: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" fillcolor="#5270af" stroked="f" strokeweight="1pt"/>
                </v:group>
                <v:shape id="_x0000_s1031" type="#_x0000_t202" style="position:absolute;left:2559;top:12543;width:10652;height:2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" filled="f" stroked="f">
                  <v:textbox>
                    <w:txbxContent>
                      <w:tbl>
                        <w:tblPr>
                          <w:tblStyle w:val="a4"/>
                          <w:tblW w:w="0" w:type="auto"/>
                          <w:tblBorders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  <w:insideH w:val="none" w:sz="0" w:space="0" w:color="auto"/>
                            <w:insideV w:val="none" w:sz="0" w:space="0" w:color="auto"/>
                          </w:tblBorders>
                          <w:tblLook w:val="04A0" w:firstRow="1" w:lastRow="0" w:firstColumn="1" w:lastColumn="0" w:noHBand="0" w:noVBand="1"/>
                        </w:tblPr>
                        <w:tblGrid>
                          <w:gridCol w:w="10456"/>
                        </w:tblGrid>
                        <w:tr w:rsidR="00A9561D" w14:paraId="405A1D4D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1FBA6450" w14:textId="62481D02" w:rsidR="00A9561D" w:rsidRPr="00262D25" w:rsidRDefault="00A9561D" w:rsidP="00E3153F">
                              <w:pPr>
                                <w:pStyle w:val="a3"/>
                                <w:tabs>
                                  <w:tab w:val="left" w:pos="5596"/>
                                </w:tabs>
                                <w:adjustRightInd w:val="0"/>
                                <w:snapToGrid w:val="0"/>
                                <w:spacing w:before="0" w:beforeAutospacing="0" w:after="0" w:afterAutospacing="0" w:line="360" w:lineRule="auto"/>
                                <w:ind w:firstLineChars="50" w:firstLine="95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2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0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24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年</w:t>
                              </w:r>
                              <w:r w:rsidR="00E3153F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“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高教社杯</w:t>
                              </w:r>
                              <w:r w:rsidR="00E3153F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”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全国大学生数学建模竞赛</w:t>
                              </w:r>
                              <w:r w:rsidR="00E3153F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 </w:t>
                              </w:r>
                              <w:r w:rsidR="00E3153F" w:rsidRPr="00434B69"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（</w:t>
                              </w:r>
                              <w:r w:rsidR="00897839" w:rsidRPr="00434B69"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前</w:t>
                              </w:r>
                              <w:r w:rsidR="00897839" w:rsidRPr="00262D25"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0.5%</w:t>
                              </w:r>
                              <w:r w:rsidR="00E3153F"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）   </w:t>
                              </w:r>
                              <w:r w:rsidR="000C562E"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 w:rsidR="001445B4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           </w:t>
                              </w:r>
                              <w:r w:rsidR="00337B0C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国家级一等奖</w:t>
                              </w:r>
                            </w:p>
                          </w:tc>
                        </w:tr>
                        <w:tr w:rsidR="00A9561D" w14:paraId="2F14EB92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5C22F833" w14:textId="54BF6B0C" w:rsidR="00A9561D" w:rsidRPr="00262D25" w:rsidRDefault="00171A92" w:rsidP="00262D25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ind w:firstLineChars="50" w:firstLine="95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2025年 美国大学生数学建模大赛                               </w:t>
                              </w:r>
                              <w:r w:rsidR="001445B4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            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国际二等奖（H奖）</w:t>
                              </w:r>
                            </w:p>
                          </w:tc>
                        </w:tr>
                        <w:tr w:rsidR="00171A92" w14:paraId="65286DB1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0F0F9DE1" w14:textId="4E7A9D66" w:rsidR="00171A92" w:rsidRPr="00262D25" w:rsidRDefault="00171A92" w:rsidP="00171A92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ind w:firstLineChars="50" w:firstLine="95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第十五届</w:t>
                              </w:r>
                              <w:r w:rsidR="00E3153F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“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蓝桥杯</w:t>
                              </w:r>
                              <w:r w:rsidR="00E3153F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”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程序设计大赛</w:t>
                              </w:r>
                              <w:r w:rsidRPr="00262D25">
                                <w:rPr>
                                  <w:rFonts w:ascii="Times New Roman" w:eastAsia="微软雅黑" w:hAnsi="Times New Roman" w:cs="Times New Roman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C/C++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组                       </w:t>
                              </w:r>
                              <w:r w:rsidR="001445B4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            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省级二等奖</w:t>
                              </w:r>
                            </w:p>
                          </w:tc>
                        </w:tr>
                        <w:tr w:rsidR="00171A92" w14:paraId="583BB178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24DDEAB9" w14:textId="50F53D6D" w:rsidR="00171A92" w:rsidRPr="00262D25" w:rsidRDefault="00171A92" w:rsidP="00171A92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ind w:firstLineChars="50" w:firstLine="95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第十五届“正大杯”市场调研大赛                               </w:t>
                              </w:r>
                              <w:r w:rsidR="001445B4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             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省级二等奖</w:t>
                              </w:r>
                            </w:p>
                          </w:tc>
                        </w:tr>
                        <w:tr w:rsidR="009E2A2D" w:rsidRPr="005A0E9A" w14:paraId="3F4F7A0D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335FB796" w14:textId="6B426399" w:rsidR="009E2A2D" w:rsidRPr="00262D25" w:rsidRDefault="009E2A2D" w:rsidP="009E2A2D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</w:pP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2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02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4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年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安徽大学优秀学生奖学金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（2%</w:t>
                              </w:r>
                              <w:r w:rsidRPr="00262D25">
                                <w:rPr>
                                  <w:rFonts w:ascii="Times New Roman" w:eastAsia="微软雅黑" w:hAnsi="Times New Roman" w:cs="Times New Roman" w:hint="eastAsia"/>
                                  <w:b/>
                                  <w:bCs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获得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 xml:space="preserve">）                      </w:t>
                              </w:r>
                              <w:r w:rsidR="001445B4">
                                <w:rPr>
                                  <w:rFonts w:ascii="微软雅黑" w:eastAsia="微软雅黑" w:hAnsi="微软雅黑" w:cs="微软雅黑" w:hint="eastAsia"/>
                                  <w:b/>
                                  <w:bCs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 xml:space="preserve">             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校级奖项</w:t>
                              </w:r>
                            </w:p>
                          </w:tc>
                        </w:tr>
                        <w:tr w:rsidR="009E2A2D" w14:paraId="5B75234D" w14:textId="77777777" w:rsidTr="00262D25">
                          <w:trPr>
                            <w:trHeight w:val="489"/>
                          </w:trPr>
                          <w:tc>
                            <w:tcPr>
                              <w:tcW w:w="10456" w:type="dxa"/>
                            </w:tcPr>
                            <w:p w14:paraId="6B4F4774" w14:textId="6CF3DF16" w:rsidR="009E2A2D" w:rsidRPr="00262D25" w:rsidRDefault="009E2A2D" w:rsidP="009E2A2D">
                              <w:pPr>
                                <w:pStyle w:val="a3"/>
                                <w:adjustRightInd w:val="0"/>
                                <w:snapToGrid w:val="0"/>
                                <w:spacing w:before="0" w:beforeAutospacing="0" w:after="0" w:afterAutospacing="0" w:line="340" w:lineRule="exact"/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</w:pP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2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02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3</w:t>
                              </w:r>
                              <w:r w:rsidRPr="00262D25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年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 xml:space="preserve">安徽大学学习一等奖学金                               </w:t>
                              </w:r>
                              <w:r w:rsidR="001445B4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 xml:space="preserve">               </w:t>
                              </w:r>
                              <w:r w:rsidRPr="00262D25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  <w:lang w:bidi="en-US"/>
                                </w:rPr>
                                <w:t>校级奖项</w:t>
                              </w:r>
                            </w:p>
                          </w:tc>
                        </w:tr>
                      </w:tbl>
                      <w:p w14:paraId="4B38DE93" w14:textId="77777777" w:rsidR="005E72CD" w:rsidRPr="00FF609F" w:rsidRDefault="005E72CD">
                        <w:pPr>
                          <w:pStyle w:val="a3"/>
                          <w:spacing w:before="0" w:beforeAutospacing="0" w:after="0" w:afterAutospacing="0" w:line="340" w:lineRule="exact"/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5C4C0E" w:rsidRPr="0099016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5ECBC88" wp14:editId="404B6347">
                <wp:simplePos x="0" y="0"/>
                <wp:positionH relativeFrom="column">
                  <wp:posOffset>-704367</wp:posOffset>
                </wp:positionH>
                <wp:positionV relativeFrom="paragraph">
                  <wp:posOffset>2047164</wp:posOffset>
                </wp:positionV>
                <wp:extent cx="6711950" cy="4872251"/>
                <wp:effectExtent l="0" t="0" r="0" b="5080"/>
                <wp:wrapNone/>
                <wp:docPr id="41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1950" cy="487225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 w14:paraId="537B4338" w14:textId="303D78C2" w:rsidR="009F279F" w:rsidRDefault="009F279F" w:rsidP="0049683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ind w:leftChars="-67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“基于可微分神经架构搜索的神经网络鲁棒性研究”    </w:t>
                            </w:r>
                            <w:r w:rsidR="00362B03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科研项目   </w:t>
                            </w:r>
                            <w:r w:rsidR="00362B03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362B03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</w:t>
                            </w:r>
                            <w:r w:rsidR="00330F0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核心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成员          </w:t>
                            </w:r>
                            <w:r w:rsidR="00CF0A7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202</w:t>
                            </w:r>
                            <w:r w:rsidR="00A4573E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4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.1</w:t>
                            </w:r>
                            <w:r w:rsidR="00A4573E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0</w:t>
                            </w:r>
                          </w:p>
                          <w:p w14:paraId="3ACE92C9" w14:textId="07F96E42" w:rsidR="009F279F" w:rsidRPr="000328BA" w:rsidRDefault="009F279F" w:rsidP="0049683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ind w:leftChars="-67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项目介绍：</w:t>
                            </w:r>
                            <w:r w:rsidR="00FC560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现有的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对抗性训练</w:t>
                            </w:r>
                            <w:r w:rsidR="00FC560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是在固有的网络架构上进行鲁棒性优化</w:t>
                            </w:r>
                            <w:r w:rsidR="00AD614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</w:t>
                            </w:r>
                            <w:r w:rsidR="00E946F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忽略了</w:t>
                            </w:r>
                            <w:r w:rsidR="00817C6B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架构</w:t>
                            </w:r>
                            <w:r w:rsidR="00E946F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设计</w:t>
                            </w:r>
                            <w:r w:rsidR="00817C6B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对于</w:t>
                            </w:r>
                            <w:r w:rsidR="00E946F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模型鲁棒性的关键影响</w:t>
                            </w:r>
                            <w:r w:rsidR="00292D1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该项目提出了</w:t>
                            </w:r>
                            <w:r w:rsidRPr="00046563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Adv-Darts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—</w:t>
                            </w:r>
                            <w:r w:rsidR="00BC651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—</w:t>
                            </w:r>
                            <w:r w:rsidR="00D0755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一种</w:t>
                            </w:r>
                            <w:proofErr w:type="gramStart"/>
                            <w:r w:rsidR="00D0755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双阶段</w:t>
                            </w:r>
                            <w:proofErr w:type="gramEnd"/>
                            <w:r w:rsidR="0027336E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对抗性</w:t>
                            </w:r>
                            <w:r w:rsidR="00D0755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可微分</w:t>
                            </w:r>
                            <w:r w:rsidR="00D73EA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架构</w:t>
                            </w:r>
                            <w:r w:rsidR="00D0755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搜索</w:t>
                            </w:r>
                            <w:r w:rsidR="00D73EA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框架</w:t>
                            </w:r>
                            <w:r w:rsidR="00C4253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  <w:r w:rsidR="00F51E0A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在双层优化</w:t>
                            </w:r>
                            <w:r w:rsidR="00C97860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中</w:t>
                            </w:r>
                            <w:r w:rsidR="00F7003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加入对抗样本生成模块</w:t>
                            </w:r>
                            <w:r w:rsidR="00F51E0A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  <w:r w:rsidR="002B2002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同时</w:t>
                            </w:r>
                            <w:r w:rsidR="003722E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在</w:t>
                            </w:r>
                            <w:r w:rsidR="0009430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架构参数优化阶段</w:t>
                            </w:r>
                            <w:r w:rsidR="00A85A16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引入</w:t>
                            </w:r>
                            <w:r w:rsidR="002B451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对抗</w:t>
                            </w:r>
                            <w:r w:rsidR="00B5354F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一致</w:t>
                            </w:r>
                            <w:r w:rsidR="002B451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性惩罚因子</w:t>
                            </w:r>
                            <w:r w:rsidR="00192060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。相较于基线方法</w:t>
                            </w:r>
                            <w:r w:rsidR="00475BE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</w:t>
                            </w:r>
                            <w:r w:rsidR="000031F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在FGSM</w:t>
                            </w:r>
                            <w:r w:rsidR="00F00B9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，PGD</w:t>
                            </w:r>
                            <w:r w:rsidR="00C0407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-7</w:t>
                            </w:r>
                            <w:r w:rsidR="00E47C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等方法</w:t>
                            </w:r>
                            <w:r w:rsidR="0035746F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生成的</w:t>
                            </w:r>
                            <w:r w:rsidR="00F2794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对抗</w:t>
                            </w:r>
                            <w:r w:rsidR="001743AF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样本</w:t>
                            </w:r>
                            <w:r w:rsidR="00EB13D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的</w:t>
                            </w:r>
                            <w:r w:rsidR="0035746F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防御</w:t>
                            </w:r>
                            <w:r w:rsidR="00F2794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成功率显著</w:t>
                            </w:r>
                            <w:r w:rsidR="0078332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提高。</w:t>
                            </w:r>
                          </w:p>
                          <w:p w14:paraId="21E201E3" w14:textId="1003A75A" w:rsidR="009F279F" w:rsidRDefault="009F279F" w:rsidP="0049683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ind w:leftChars="-67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负责工作：</w:t>
                            </w:r>
                            <w:r w:rsidR="0028684F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在搜索阶段增加了</w:t>
                            </w:r>
                            <w:r w:rsidR="00CC05B2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自动对抗样本生成模块</w:t>
                            </w:r>
                            <w:r w:rsidR="00CA262F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  <w:r w:rsidR="00CC05B2" w:rsidRPr="00CC05B2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结合正常样本与对抗样本</w:t>
                            </w:r>
                            <w:r w:rsidR="00CA262F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调</w:t>
                            </w:r>
                            <w:r w:rsidR="00B11FB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整</w:t>
                            </w:r>
                            <w:proofErr w:type="gramStart"/>
                            <w:r w:rsidR="009D780B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双阶段</w:t>
                            </w:r>
                            <w:proofErr w:type="gramEnd"/>
                            <w:r w:rsidR="00CC05B2" w:rsidRPr="00CC05B2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损失函数，</w:t>
                            </w:r>
                            <w:r w:rsidR="00D81276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并</w:t>
                            </w:r>
                            <w:r w:rsidR="00913FBF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在</w:t>
                            </w:r>
                            <w:r w:rsidR="00CC05B2" w:rsidRPr="00CC05B2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架构参数</w:t>
                            </w:r>
                            <w:r w:rsidR="00913FBF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优化阶段</w:t>
                            </w:r>
                            <w:r w:rsidR="00491AD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，优化损失函数，引入</w:t>
                            </w:r>
                            <w:r w:rsidR="0019330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对抗一致性惩罚因子</w:t>
                            </w:r>
                            <w:r w:rsidR="00491AD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  <w:p w14:paraId="77820EB6" w14:textId="75A12DD5" w:rsidR="009F279F" w:rsidRPr="009F279F" w:rsidRDefault="009F279F" w:rsidP="0049683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Lines="30" w:after="93" w:afterAutospacing="0"/>
                              <w:ind w:leftChars="-67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项目成果：一篇</w:t>
                            </w:r>
                            <w:r w:rsidR="00817EFE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国家发明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专利</w:t>
                            </w:r>
                            <w:r w:rsidR="00D43E9B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受</w:t>
                            </w:r>
                            <w:r w:rsidR="00E5291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理</w:t>
                            </w:r>
                            <w:r w:rsidR="00D41C16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  <w:p w14:paraId="731BFAE4" w14:textId="567BF64B" w:rsidR="00F85D2D" w:rsidRDefault="00F85D2D" w:rsidP="0049683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ind w:leftChars="-67" w:rightChars="3" w:right="6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“基于</w:t>
                            </w:r>
                            <w:r w:rsidR="004A10AB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3D-可微分神经架构搜索</w:t>
                            </w:r>
                            <w:r w:rsidR="00160267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的手语识别系统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”</w:t>
                            </w:r>
                            <w:r w:rsidR="00362B03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 w:rsidR="00D73046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="000C562E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省级创新创业项目</w:t>
                            </w:r>
                            <w:r w:rsidR="00D73046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 w:rsidR="00066512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 w:rsidR="00160267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核心成员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         </w:t>
                            </w:r>
                            <w:r w:rsidR="00CF0A78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245DA6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202</w:t>
                            </w:r>
                            <w:r w:rsidR="0016026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3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.</w:t>
                            </w:r>
                            <w:r w:rsidR="00245DA6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12</w:t>
                            </w:r>
                          </w:p>
                          <w:p w14:paraId="1374E090" w14:textId="62C82DB0" w:rsidR="00F85D2D" w:rsidRPr="003C22D9" w:rsidRDefault="00124579" w:rsidP="0049683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ind w:leftChars="-67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780EA1" w:rsidRPr="00124579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项目</w:t>
                            </w:r>
                            <w:r w:rsidR="00780EA1"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介绍：</w:t>
                            </w:r>
                            <w:r w:rsidR="0087585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本项目</w:t>
                            </w:r>
                            <w:r w:rsidR="00E64B7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重构了</w:t>
                            </w:r>
                            <w:r w:rsidR="0067551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DA</w:t>
                            </w:r>
                            <w:r w:rsidR="007F4A9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R</w:t>
                            </w:r>
                            <w:r w:rsidR="0067551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TS</w:t>
                            </w:r>
                            <w:r w:rsidR="00E64B7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的搜索空间，</w:t>
                            </w:r>
                            <w:r w:rsidR="000B474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将候选操作</w:t>
                            </w:r>
                            <w:r w:rsidR="00A3579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从</w:t>
                            </w:r>
                            <w:r w:rsidR="00D47F6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到3D-CNN架构上的迁移</w:t>
                            </w:r>
                            <w:r w:rsidR="00CB04D2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</w:t>
                            </w:r>
                            <w:r w:rsidR="00D1102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并</w:t>
                            </w:r>
                            <w:r w:rsidR="009E7A5B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用</w:t>
                            </w:r>
                            <w:r w:rsidR="00D1102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最优架构对</w:t>
                            </w:r>
                            <w:r w:rsidR="00DB6741" w:rsidRPr="00DB6741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手语动作的时空特征</w:t>
                            </w:r>
                            <w:r w:rsidR="003505A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进行</w:t>
                            </w:r>
                            <w:r w:rsidR="00D1102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提取</w:t>
                            </w:r>
                            <w:r w:rsidR="00CB04D2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训练</w:t>
                            </w:r>
                            <w:r w:rsidR="00257D4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  <w:r w:rsidR="00EC699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最终</w:t>
                            </w:r>
                            <w:r w:rsidR="007A6A60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在</w:t>
                            </w:r>
                            <w:r w:rsidR="00257D4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中科大开源</w:t>
                            </w:r>
                            <w:r w:rsidR="006F49C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数据</w:t>
                            </w:r>
                            <w:r w:rsidR="00257D4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集</w:t>
                            </w:r>
                            <w:r w:rsidR="00257D44" w:rsidRPr="00257D4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CSL</w:t>
                            </w:r>
                            <w:r w:rsidR="007A6A60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的</w:t>
                            </w:r>
                            <w:r w:rsidR="00CB04D2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孤立手语词汇</w:t>
                            </w:r>
                            <w:r w:rsidR="001E77FB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验证集</w:t>
                            </w:r>
                            <w:r w:rsidR="00F53A1F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上的高准确率。</w:t>
                            </w:r>
                          </w:p>
                          <w:p w14:paraId="05D79ECD" w14:textId="14675774" w:rsidR="00F85D2D" w:rsidRDefault="00124579" w:rsidP="0049683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ind w:leftChars="-67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780EA1"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负责工作：</w:t>
                            </w:r>
                            <w:r w:rsidR="007F4A9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对</w:t>
                            </w:r>
                            <w:r w:rsidR="00E35AB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传统</w:t>
                            </w:r>
                            <w:r w:rsidR="007F4A9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DARTS进行改进</w:t>
                            </w:r>
                            <w:r w:rsidR="002461EE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</w:t>
                            </w:r>
                            <w:r w:rsidR="007F4A9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实现</w:t>
                            </w:r>
                            <w:r w:rsidR="002461EE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从2D-CNN到</w:t>
                            </w:r>
                            <w:r w:rsidR="007F4A9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3D-CNN架构上的</w:t>
                            </w:r>
                            <w:r w:rsidR="003B03C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迁移</w:t>
                            </w:r>
                            <w:r w:rsidR="007F4A9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</w:t>
                            </w:r>
                            <w:r w:rsidR="0035176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并以</w:t>
                            </w:r>
                            <w:r w:rsidR="002461EE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该架构</w:t>
                            </w:r>
                            <w:r w:rsidR="004C45F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提取</w:t>
                            </w:r>
                            <w:r w:rsidR="0035176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手语</w:t>
                            </w:r>
                            <w:r w:rsidR="004C45F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数据</w:t>
                            </w:r>
                            <w:proofErr w:type="gramStart"/>
                            <w:r w:rsidR="004C45F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集</w:t>
                            </w:r>
                            <w:r w:rsidR="00B31B5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特征</w:t>
                            </w:r>
                            <w:proofErr w:type="gramEnd"/>
                            <w:r w:rsidR="00141B8F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训练</w:t>
                            </w:r>
                            <w:r w:rsidR="00945CB0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  <w:p w14:paraId="3BF3D193" w14:textId="102A1074" w:rsidR="00646434" w:rsidRPr="00646434" w:rsidRDefault="00646434" w:rsidP="0049683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Lines="35" w:after="109" w:afterAutospacing="0"/>
                              <w:ind w:leftChars="-67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项目成果：</w:t>
                            </w:r>
                            <w:r w:rsidR="0044075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省级创新创业项目</w:t>
                            </w:r>
                            <w:r w:rsidR="00725BA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结</w:t>
                            </w:r>
                            <w:r w:rsidR="0044075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项</w:t>
                            </w:r>
                            <w:r w:rsidR="004B6BE6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  <w:p w14:paraId="686E786F" w14:textId="76A147DE" w:rsidR="005E72CD" w:rsidRDefault="00470461" w:rsidP="0049683F">
                            <w:pPr>
                              <w:pStyle w:val="a3"/>
                              <w:tabs>
                                <w:tab w:val="left" w:pos="142"/>
                              </w:tabs>
                              <w:adjustRightInd w:val="0"/>
                              <w:snapToGrid w:val="0"/>
                              <w:spacing w:before="0" w:beforeAutospacing="0" w:after="0" w:afterAutospacing="0"/>
                              <w:ind w:leftChars="-67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2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0</w:t>
                            </w:r>
                            <w:r w:rsidR="00F924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24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年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“高教社杯”</w:t>
                            </w:r>
                            <w:r w:rsidR="003C22D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全国大学生数学建模</w:t>
                            </w:r>
                            <w:r w:rsidR="007703DC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竞赛</w:t>
                            </w:r>
                            <w:r w:rsidR="00D73046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="003B5357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</w:t>
                            </w:r>
                            <w:r w:rsidR="00F924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国家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级一等奖</w:t>
                            </w:r>
                            <w:r w:rsidR="00D73046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="00330F0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3B5357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 w:rsidR="00066512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3C22D9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队长               </w:t>
                            </w:r>
                            <w:r w:rsidR="00577940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D26D62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1E274F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202</w:t>
                            </w:r>
                            <w:r w:rsidR="003D6A6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4</w:t>
                            </w:r>
                            <w:r w:rsidR="003C22D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.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09</w:t>
                            </w:r>
                          </w:p>
                          <w:p w14:paraId="710F3833" w14:textId="6A00A544" w:rsidR="00470461" w:rsidRDefault="00124579" w:rsidP="0049683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ind w:leftChars="-67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47046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参赛论文：</w:t>
                            </w:r>
                            <w:bookmarkStart w:id="0" w:name="_Hlk131929723"/>
                            <w:r w:rsidR="0047046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《</w:t>
                            </w:r>
                            <w:bookmarkEnd w:id="0"/>
                            <w:r w:rsidR="007D6E82" w:rsidRPr="007D6E82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农作物布局优化的种植策略</w:t>
                            </w:r>
                            <w:r w:rsidR="0047046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》</w:t>
                            </w:r>
                          </w:p>
                          <w:p w14:paraId="0BD37B56" w14:textId="0CCBC813" w:rsidR="003D6A65" w:rsidRPr="00CA2CD6" w:rsidRDefault="00124579" w:rsidP="0049683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ind w:leftChars="-67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780EA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模型介绍：</w:t>
                            </w:r>
                            <w:r w:rsidR="003D6A6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针对农作物</w:t>
                            </w:r>
                            <w:r w:rsidR="009F647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种植问题，通过建立</w:t>
                            </w:r>
                            <w:r w:rsidR="006F597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基于遗传算法的</w:t>
                            </w:r>
                            <w:r w:rsidR="009F647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农作物种植策略优化模型</w:t>
                            </w:r>
                            <w:r w:rsidR="006F597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,</w:t>
                            </w:r>
                            <w:r w:rsidR="00A6348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提供了</w:t>
                            </w:r>
                            <w:r w:rsidR="006F597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不同</w:t>
                            </w:r>
                            <w:r w:rsidR="00621D8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条件下</w:t>
                            </w:r>
                            <w:r w:rsidR="006F597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的</w:t>
                            </w:r>
                            <w:r w:rsidR="00A6348C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最优种植方案。</w:t>
                            </w:r>
                          </w:p>
                          <w:p w14:paraId="4C315955" w14:textId="7939A114" w:rsidR="005E72CD" w:rsidRDefault="00124579" w:rsidP="0049683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Lines="30" w:after="93" w:afterAutospacing="0"/>
                              <w:ind w:leftChars="-67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780EA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负责工作：</w:t>
                            </w:r>
                            <w:r w:rsidR="008815B0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负责建立求解</w:t>
                            </w:r>
                            <w:r w:rsidR="001E465A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基于遗传算法以及蒙特卡洛模拟</w:t>
                            </w:r>
                            <w:r w:rsidR="00195AD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在不同条件下的</w:t>
                            </w:r>
                            <w:r w:rsidR="00393CC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农作物种植</w:t>
                            </w:r>
                            <w:r w:rsidR="00AE0676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优化模型</w:t>
                            </w:r>
                            <w:r w:rsidR="00E9368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  <w:p w14:paraId="7F76C748" w14:textId="19C8C2B4" w:rsidR="00C97DE7" w:rsidRDefault="00C97DE7" w:rsidP="0049683F">
                            <w:pPr>
                              <w:pStyle w:val="a3"/>
                              <w:tabs>
                                <w:tab w:val="left" w:pos="142"/>
                              </w:tabs>
                              <w:adjustRightInd w:val="0"/>
                              <w:snapToGrid w:val="0"/>
                              <w:spacing w:before="0" w:beforeAutospacing="0" w:after="0" w:afterAutospacing="0"/>
                              <w:ind w:leftChars="-67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2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2</w:t>
                            </w:r>
                            <w:r w:rsidR="00B66E20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5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年</w:t>
                            </w:r>
                            <w:r w:rsidR="005C39F0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美国大学生数学建模竞赛               </w:t>
                            </w:r>
                            <w:r w:rsidR="008827FC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国际二等奖        </w:t>
                            </w:r>
                            <w:r w:rsidR="00066512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 w:rsidR="008827FC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核心成员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066512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 w:rsidR="007F42D7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 w:rsidR="000F3068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 w:rsidR="008827FC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202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5.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0</w:t>
                            </w:r>
                            <w:r w:rsidR="00B66E20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1</w:t>
                            </w:r>
                          </w:p>
                          <w:p w14:paraId="0AC80421" w14:textId="3DFFFF67" w:rsidR="00C97DE7" w:rsidRDefault="00C97DE7" w:rsidP="0049683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ind w:leftChars="-67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参赛论文：《</w:t>
                            </w:r>
                            <w:r w:rsidR="00226BFE" w:rsidRPr="00226BFE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Medals, Methods, and Masterminds: A Comprehensive Forecast of Olympic Medals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》</w:t>
                            </w:r>
                          </w:p>
                          <w:p w14:paraId="365319EA" w14:textId="73C4027F" w:rsidR="00C97DE7" w:rsidRPr="00CA2CD6" w:rsidRDefault="00C97DE7" w:rsidP="0049683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="0" w:afterAutospacing="0"/>
                              <w:ind w:leftChars="-67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模型介绍：</w:t>
                            </w:r>
                            <w:r w:rsidR="00EB0DF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根据</w:t>
                            </w:r>
                            <w:r w:rsidR="006F384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往年的</w:t>
                            </w:r>
                            <w:r w:rsidR="00A61BD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数据，</w:t>
                            </w:r>
                            <w:r w:rsidR="00054F32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针对不同类型国家</w:t>
                            </w:r>
                            <w:r w:rsidR="0017406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建立</w:t>
                            </w:r>
                            <w:r w:rsidR="004168CE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对应的</w:t>
                            </w:r>
                            <w:r w:rsidR="0073510E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奖牌区间预测模型，</w:t>
                            </w:r>
                            <w:r w:rsidR="00153F2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同时</w:t>
                            </w:r>
                            <w:r w:rsidR="00633DD2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考虑</w:t>
                            </w:r>
                            <w:r w:rsidR="00EC5F0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伟大教练效应</w:t>
                            </w:r>
                            <w:r w:rsidR="00D07C1B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，对不同国家引进高水平教练进行决策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  <w:p w14:paraId="7090D636" w14:textId="095011F6" w:rsidR="00C97DE7" w:rsidRPr="00C97DE7" w:rsidRDefault="00C97DE7" w:rsidP="0049683F">
                            <w:pPr>
                              <w:pStyle w:val="a3"/>
                              <w:adjustRightInd w:val="0"/>
                              <w:snapToGrid w:val="0"/>
                              <w:spacing w:before="0" w:beforeAutospacing="0" w:afterLines="30" w:after="93" w:afterAutospacing="0"/>
                              <w:ind w:leftChars="-67" w:hangingChars="74" w:hanging="141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 w:rsidRPr="0012457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负责工作：</w:t>
                            </w:r>
                            <w:r w:rsidR="005F36CB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建立求解高水平国家</w:t>
                            </w:r>
                            <w:r w:rsidR="000739B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奖牌</w:t>
                            </w:r>
                            <w:r w:rsidR="005F36CB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预测模型</w:t>
                            </w:r>
                            <w:r w:rsidR="00E0531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，并进行灵敏度分析</w:t>
                            </w:r>
                            <w:r w:rsidR="000739B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</w:t>
                            </w:r>
                            <w:r w:rsidR="00E0531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同时</w:t>
                            </w:r>
                            <w:r w:rsidR="000739B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提出模型影响指数</w:t>
                            </w:r>
                            <w:r w:rsidR="007E021F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并</w:t>
                            </w:r>
                            <w:r w:rsidR="00C22580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对伟大教练效应进行综合评价</w:t>
                            </w:r>
                            <w:r w:rsidR="00686A82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。</w:t>
                            </w:r>
                          </w:p>
                        </w:txbxContent>
                      </wps:txbx>
                      <wps:bodyPr vert="horz" wrap="square" anchor="t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CBC88" id="文本框 77" o:spid="_x0000_s1032" type="#_x0000_t202" style="position:absolute;left:0;text-align:left;margin-left:-55.45pt;margin-top:161.2pt;width:528.5pt;height:383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" filled="f" stroked="f">
                <v:textbox>
                  <w:txbxContent>
                    <w:p w14:paraId="537B4338" w14:textId="303D78C2" w:rsidR="009F279F" w:rsidRDefault="009F279F" w:rsidP="0049683F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ind w:leftChars="-67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“基于可微分神经架构搜索的神经网络鲁棒性研究”    </w:t>
                      </w:r>
                      <w:r w:rsidR="00362B03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科研项目   </w:t>
                      </w:r>
                      <w:r w:rsidR="00362B03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362B03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 </w:t>
                      </w:r>
                      <w:r w:rsidR="00330F0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核心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成员          </w:t>
                      </w:r>
                      <w:r w:rsidR="00CF0A7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   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202</w:t>
                      </w:r>
                      <w:r w:rsidR="00A4573E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4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.1</w:t>
                      </w:r>
                      <w:r w:rsidR="00A4573E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0</w:t>
                      </w:r>
                    </w:p>
                    <w:p w14:paraId="3ACE92C9" w14:textId="07F96E42" w:rsidR="009F279F" w:rsidRPr="000328BA" w:rsidRDefault="009F279F" w:rsidP="0049683F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ind w:leftChars="-67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项目介绍：</w:t>
                      </w:r>
                      <w:r w:rsidR="00FC560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现有的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对抗性训练</w:t>
                      </w:r>
                      <w:r w:rsidR="00FC560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是在固有的网络架构上进行鲁棒性优化</w:t>
                      </w:r>
                      <w:r w:rsidR="00AD614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</w:t>
                      </w:r>
                      <w:r w:rsidR="00E946F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忽略了</w:t>
                      </w:r>
                      <w:r w:rsidR="00817C6B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架构</w:t>
                      </w:r>
                      <w:r w:rsidR="00E946F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设计</w:t>
                      </w:r>
                      <w:r w:rsidR="00817C6B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对于</w:t>
                      </w:r>
                      <w:r w:rsidR="00E946F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模型鲁棒性的关键影响</w:t>
                      </w:r>
                      <w:r w:rsidR="00292D1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该项目提出了</w:t>
                      </w:r>
                      <w:r w:rsidRPr="00046563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Adv-Darts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—</w:t>
                      </w:r>
                      <w:r w:rsidR="00BC651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—</w:t>
                      </w:r>
                      <w:r w:rsidR="00D0755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一种</w:t>
                      </w:r>
                      <w:proofErr w:type="gramStart"/>
                      <w:r w:rsidR="00D0755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双阶段</w:t>
                      </w:r>
                      <w:proofErr w:type="gramEnd"/>
                      <w:r w:rsidR="0027336E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对抗性</w:t>
                      </w:r>
                      <w:r w:rsidR="00D0755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可微分</w:t>
                      </w:r>
                      <w:r w:rsidR="00D73EA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架构</w:t>
                      </w:r>
                      <w:r w:rsidR="00D0755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搜索</w:t>
                      </w:r>
                      <w:r w:rsidR="00D73EA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框架</w:t>
                      </w:r>
                      <w:r w:rsidR="00C4253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  <w:r w:rsidR="00F51E0A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在双层优化</w:t>
                      </w:r>
                      <w:r w:rsidR="00C97860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中</w:t>
                      </w:r>
                      <w:r w:rsidR="00F7003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加入对抗样本生成模块</w:t>
                      </w:r>
                      <w:r w:rsidR="00F51E0A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  <w:r w:rsidR="002B2002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同时</w:t>
                      </w:r>
                      <w:r w:rsidR="003722E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在</w:t>
                      </w:r>
                      <w:r w:rsidR="0009430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架构参数优化阶段</w:t>
                      </w:r>
                      <w:r w:rsidR="00A85A16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引入</w:t>
                      </w:r>
                      <w:r w:rsidR="002B451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对抗</w:t>
                      </w:r>
                      <w:r w:rsidR="00B5354F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一致</w:t>
                      </w:r>
                      <w:r w:rsidR="002B451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性惩罚因子</w:t>
                      </w:r>
                      <w:r w:rsidR="00192060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。相较于基线方法</w:t>
                      </w:r>
                      <w:r w:rsidR="00475BE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</w:t>
                      </w:r>
                      <w:r w:rsidR="000031F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在FGSM</w:t>
                      </w:r>
                      <w:r w:rsidR="00F00B9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，PGD</w:t>
                      </w:r>
                      <w:r w:rsidR="00C0407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-7</w:t>
                      </w:r>
                      <w:r w:rsidR="00E47C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等方法</w:t>
                      </w:r>
                      <w:r w:rsidR="0035746F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生成的</w:t>
                      </w:r>
                      <w:r w:rsidR="00F2794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对抗</w:t>
                      </w:r>
                      <w:r w:rsidR="001743AF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样本</w:t>
                      </w:r>
                      <w:r w:rsidR="00EB13D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的</w:t>
                      </w:r>
                      <w:r w:rsidR="0035746F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防御</w:t>
                      </w:r>
                      <w:r w:rsidR="00F2794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成功率显著</w:t>
                      </w:r>
                      <w:r w:rsidR="0078332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提高。</w:t>
                      </w:r>
                    </w:p>
                    <w:p w14:paraId="21E201E3" w14:textId="1003A75A" w:rsidR="009F279F" w:rsidRDefault="009F279F" w:rsidP="0049683F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ind w:leftChars="-67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负责工作：</w:t>
                      </w:r>
                      <w:r w:rsidR="0028684F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在搜索阶段增加了</w:t>
                      </w:r>
                      <w:r w:rsidR="00CC05B2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自动对抗样本生成模块</w:t>
                      </w:r>
                      <w:r w:rsidR="00CA262F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  <w:r w:rsidR="00CC05B2" w:rsidRPr="00CC05B2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结合正常样本与对抗样本</w:t>
                      </w:r>
                      <w:r w:rsidR="00CA262F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调</w:t>
                      </w:r>
                      <w:r w:rsidR="00B11FB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整</w:t>
                      </w:r>
                      <w:proofErr w:type="gramStart"/>
                      <w:r w:rsidR="009D780B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双阶段</w:t>
                      </w:r>
                      <w:proofErr w:type="gramEnd"/>
                      <w:r w:rsidR="00CC05B2" w:rsidRPr="00CC05B2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损失函数，</w:t>
                      </w:r>
                      <w:r w:rsidR="00D81276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并</w:t>
                      </w:r>
                      <w:r w:rsidR="00913FBF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在</w:t>
                      </w:r>
                      <w:r w:rsidR="00CC05B2" w:rsidRPr="00CC05B2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架构参数</w:t>
                      </w:r>
                      <w:r w:rsidR="00913FBF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优化阶段</w:t>
                      </w:r>
                      <w:r w:rsidR="00491AD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，优化损失函数，引入</w:t>
                      </w:r>
                      <w:r w:rsidR="0019330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对抗一致性惩罚因子</w:t>
                      </w:r>
                      <w:r w:rsidR="00491AD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  <w:p w14:paraId="77820EB6" w14:textId="75A12DD5" w:rsidR="009F279F" w:rsidRPr="009F279F" w:rsidRDefault="009F279F" w:rsidP="0049683F">
                      <w:pPr>
                        <w:pStyle w:val="a3"/>
                        <w:adjustRightInd w:val="0"/>
                        <w:snapToGrid w:val="0"/>
                        <w:spacing w:before="0" w:beforeAutospacing="0" w:afterLines="30" w:after="93" w:afterAutospacing="0"/>
                        <w:ind w:leftChars="-67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项目成果：一篇</w:t>
                      </w:r>
                      <w:r w:rsidR="00817EFE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国家发明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专利</w:t>
                      </w:r>
                      <w:r w:rsidR="00D43E9B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受</w:t>
                      </w:r>
                      <w:r w:rsidR="00E5291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理</w:t>
                      </w:r>
                      <w:r w:rsidR="00D41C16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  <w:p w14:paraId="731BFAE4" w14:textId="567BF64B" w:rsidR="00F85D2D" w:rsidRDefault="00F85D2D" w:rsidP="0049683F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ind w:leftChars="-67" w:rightChars="3" w:right="6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“基于</w:t>
                      </w:r>
                      <w:r w:rsidR="004A10AB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3D-可微分神经架构搜索</w:t>
                      </w:r>
                      <w:r w:rsidR="00160267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的手语识别系统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”</w:t>
                      </w:r>
                      <w:r w:rsidR="00362B03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 w:rsidR="00D73046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</w:t>
                      </w:r>
                      <w:r w:rsidR="000C562E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省级创新创业项目</w:t>
                      </w:r>
                      <w:r w:rsidR="00D73046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</w:t>
                      </w:r>
                      <w:r w:rsidR="00066512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</w:t>
                      </w:r>
                      <w:r w:rsidR="00160267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核心成员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          </w:t>
                      </w:r>
                      <w:r w:rsidR="00CF0A78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245DA6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202</w:t>
                      </w:r>
                      <w:r w:rsidR="0016026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3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.</w:t>
                      </w:r>
                      <w:r w:rsidR="00245DA6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12</w:t>
                      </w:r>
                    </w:p>
                    <w:p w14:paraId="1374E090" w14:textId="62C82DB0" w:rsidR="00F85D2D" w:rsidRPr="003C22D9" w:rsidRDefault="00124579" w:rsidP="0049683F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ind w:leftChars="-67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780EA1" w:rsidRPr="00124579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项目</w:t>
                      </w:r>
                      <w:r w:rsidR="00780EA1"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介绍：</w:t>
                      </w:r>
                      <w:r w:rsidR="0087585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本项目</w:t>
                      </w:r>
                      <w:r w:rsidR="00E64B7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重构了</w:t>
                      </w:r>
                      <w:r w:rsidR="0067551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DA</w:t>
                      </w:r>
                      <w:r w:rsidR="007F4A9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R</w:t>
                      </w:r>
                      <w:r w:rsidR="0067551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TS</w:t>
                      </w:r>
                      <w:r w:rsidR="00E64B7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的搜索空间，</w:t>
                      </w:r>
                      <w:r w:rsidR="000B474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将候选操作</w:t>
                      </w:r>
                      <w:r w:rsidR="00A3579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从</w:t>
                      </w:r>
                      <w:r w:rsidR="00D47F6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到3D-CNN架构上的迁移</w:t>
                      </w:r>
                      <w:r w:rsidR="00CB04D2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</w:t>
                      </w:r>
                      <w:r w:rsidR="00D1102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并</w:t>
                      </w:r>
                      <w:r w:rsidR="009E7A5B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用</w:t>
                      </w:r>
                      <w:r w:rsidR="00D1102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最优架构对</w:t>
                      </w:r>
                      <w:r w:rsidR="00DB6741" w:rsidRPr="00DB6741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手语动作的时空特征</w:t>
                      </w:r>
                      <w:r w:rsidR="003505A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进行</w:t>
                      </w:r>
                      <w:r w:rsidR="00D1102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提取</w:t>
                      </w:r>
                      <w:r w:rsidR="00CB04D2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训练</w:t>
                      </w:r>
                      <w:r w:rsidR="00257D4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  <w:r w:rsidR="00EC699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最终</w:t>
                      </w:r>
                      <w:r w:rsidR="007A6A60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在</w:t>
                      </w:r>
                      <w:r w:rsidR="00257D4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中科大开源</w:t>
                      </w:r>
                      <w:r w:rsidR="006F49C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数据</w:t>
                      </w:r>
                      <w:r w:rsidR="00257D4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集</w:t>
                      </w:r>
                      <w:r w:rsidR="00257D44" w:rsidRPr="00257D4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CSL</w:t>
                      </w:r>
                      <w:r w:rsidR="007A6A60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的</w:t>
                      </w:r>
                      <w:r w:rsidR="00CB04D2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孤立手语词汇</w:t>
                      </w:r>
                      <w:r w:rsidR="001E77FB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验证集</w:t>
                      </w:r>
                      <w:r w:rsidR="00F53A1F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上的高准确率。</w:t>
                      </w:r>
                    </w:p>
                    <w:p w14:paraId="05D79ECD" w14:textId="14675774" w:rsidR="00F85D2D" w:rsidRDefault="00124579" w:rsidP="0049683F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ind w:leftChars="-67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780EA1"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负责工作：</w:t>
                      </w:r>
                      <w:r w:rsidR="007F4A9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对</w:t>
                      </w:r>
                      <w:r w:rsidR="00E35AB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传统</w:t>
                      </w:r>
                      <w:r w:rsidR="007F4A9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DARTS进行改进</w:t>
                      </w:r>
                      <w:r w:rsidR="002461EE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</w:t>
                      </w:r>
                      <w:r w:rsidR="007F4A9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实现</w:t>
                      </w:r>
                      <w:r w:rsidR="002461EE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从2D-CNN到</w:t>
                      </w:r>
                      <w:r w:rsidR="007F4A9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3D-CNN架构上的</w:t>
                      </w:r>
                      <w:r w:rsidR="003B03C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迁移</w:t>
                      </w:r>
                      <w:r w:rsidR="007F4A9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</w:t>
                      </w:r>
                      <w:r w:rsidR="0035176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并以</w:t>
                      </w:r>
                      <w:r w:rsidR="002461EE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该架构</w:t>
                      </w:r>
                      <w:r w:rsidR="004C45F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提取</w:t>
                      </w:r>
                      <w:r w:rsidR="0035176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手语</w:t>
                      </w:r>
                      <w:r w:rsidR="004C45F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数据</w:t>
                      </w:r>
                      <w:proofErr w:type="gramStart"/>
                      <w:r w:rsidR="004C45F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集</w:t>
                      </w:r>
                      <w:r w:rsidR="00B31B5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特征</w:t>
                      </w:r>
                      <w:proofErr w:type="gramEnd"/>
                      <w:r w:rsidR="00141B8F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训练</w:t>
                      </w:r>
                      <w:r w:rsidR="00945CB0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  <w:p w14:paraId="3BF3D193" w14:textId="102A1074" w:rsidR="00646434" w:rsidRPr="00646434" w:rsidRDefault="00646434" w:rsidP="0049683F">
                      <w:pPr>
                        <w:pStyle w:val="a3"/>
                        <w:adjustRightInd w:val="0"/>
                        <w:snapToGrid w:val="0"/>
                        <w:spacing w:before="0" w:beforeAutospacing="0" w:afterLines="35" w:after="109" w:afterAutospacing="0"/>
                        <w:ind w:leftChars="-67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项目成果：</w:t>
                      </w:r>
                      <w:r w:rsidR="0044075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省级创新创业项目</w:t>
                      </w:r>
                      <w:r w:rsidR="00725BA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结</w:t>
                      </w:r>
                      <w:r w:rsidR="0044075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项</w:t>
                      </w:r>
                      <w:r w:rsidR="004B6BE6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  <w:p w14:paraId="686E786F" w14:textId="76A147DE" w:rsidR="005E72CD" w:rsidRDefault="00470461" w:rsidP="0049683F">
                      <w:pPr>
                        <w:pStyle w:val="a3"/>
                        <w:tabs>
                          <w:tab w:val="left" w:pos="142"/>
                        </w:tabs>
                        <w:adjustRightInd w:val="0"/>
                        <w:snapToGrid w:val="0"/>
                        <w:spacing w:before="0" w:beforeAutospacing="0" w:after="0" w:afterAutospacing="0"/>
                        <w:ind w:leftChars="-67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2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0</w:t>
                      </w:r>
                      <w:r w:rsidR="00F924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24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年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“高教社杯”</w:t>
                      </w:r>
                      <w:r w:rsidR="003C22D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全国大学生数学建模</w:t>
                      </w:r>
                      <w:r w:rsidR="007703DC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竞赛</w:t>
                      </w:r>
                      <w:r w:rsidR="00D73046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</w:t>
                      </w:r>
                      <w:r w:rsidR="003B5357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 </w:t>
                      </w:r>
                      <w:r w:rsidR="00F924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国家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级一等奖</w:t>
                      </w:r>
                      <w:r w:rsidR="00D73046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</w:t>
                      </w:r>
                      <w:r w:rsidR="00330F0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3B5357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</w:t>
                      </w:r>
                      <w:r w:rsidR="00066512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3C22D9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队长               </w:t>
                      </w:r>
                      <w:r w:rsidR="00577940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D26D62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1E274F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202</w:t>
                      </w:r>
                      <w:r w:rsidR="003D6A6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4</w:t>
                      </w:r>
                      <w:r w:rsidR="003C22D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.</w:t>
                      </w:r>
                      <w:r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09</w:t>
                      </w:r>
                    </w:p>
                    <w:p w14:paraId="710F3833" w14:textId="6A00A544" w:rsidR="00470461" w:rsidRDefault="00124579" w:rsidP="0049683F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ind w:leftChars="-67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47046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参赛论文：</w:t>
                      </w:r>
                      <w:bookmarkStart w:id="1" w:name="_Hlk131929723"/>
                      <w:r w:rsidR="0047046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《</w:t>
                      </w:r>
                      <w:bookmarkEnd w:id="1"/>
                      <w:r w:rsidR="007D6E82" w:rsidRPr="007D6E82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农作物布局优化的种植策略</w:t>
                      </w:r>
                      <w:r w:rsidR="0047046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》</w:t>
                      </w:r>
                    </w:p>
                    <w:p w14:paraId="0BD37B56" w14:textId="0CCBC813" w:rsidR="003D6A65" w:rsidRPr="00CA2CD6" w:rsidRDefault="00124579" w:rsidP="0049683F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ind w:leftChars="-67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780EA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模型介绍：</w:t>
                      </w:r>
                      <w:r w:rsidR="003D6A6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针对农作物</w:t>
                      </w:r>
                      <w:r w:rsidR="009F647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种植问题，通过建立</w:t>
                      </w:r>
                      <w:r w:rsidR="006F597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基于遗传算法的</w:t>
                      </w:r>
                      <w:r w:rsidR="009F647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农作物种植策略优化模型</w:t>
                      </w:r>
                      <w:r w:rsidR="006F597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,</w:t>
                      </w:r>
                      <w:r w:rsidR="00A6348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提供了</w:t>
                      </w:r>
                      <w:r w:rsidR="006F597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不同</w:t>
                      </w:r>
                      <w:r w:rsidR="00621D8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条件下</w:t>
                      </w:r>
                      <w:r w:rsidR="006F597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的</w:t>
                      </w:r>
                      <w:r w:rsidR="00A6348C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最优种植方案。</w:t>
                      </w:r>
                    </w:p>
                    <w:p w14:paraId="4C315955" w14:textId="7939A114" w:rsidR="005E72CD" w:rsidRDefault="00124579" w:rsidP="0049683F">
                      <w:pPr>
                        <w:pStyle w:val="a3"/>
                        <w:adjustRightInd w:val="0"/>
                        <w:snapToGrid w:val="0"/>
                        <w:spacing w:before="0" w:beforeAutospacing="0" w:afterLines="30" w:after="93" w:afterAutospacing="0"/>
                        <w:ind w:leftChars="-67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780EA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负责工作：</w:t>
                      </w:r>
                      <w:r w:rsidR="008815B0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负责建立求解</w:t>
                      </w:r>
                      <w:r w:rsidR="001E465A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基于遗传算法以及蒙特卡洛模拟</w:t>
                      </w:r>
                      <w:r w:rsidR="00195AD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在不同条件下的</w:t>
                      </w:r>
                      <w:r w:rsidR="00393CC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农作物种植</w:t>
                      </w:r>
                      <w:r w:rsidR="00AE0676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优化模型</w:t>
                      </w:r>
                      <w:r w:rsidR="00E9368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  <w:p w14:paraId="7F76C748" w14:textId="19C8C2B4" w:rsidR="00C97DE7" w:rsidRDefault="00C97DE7" w:rsidP="0049683F">
                      <w:pPr>
                        <w:pStyle w:val="a3"/>
                        <w:tabs>
                          <w:tab w:val="left" w:pos="142"/>
                        </w:tabs>
                        <w:adjustRightInd w:val="0"/>
                        <w:snapToGrid w:val="0"/>
                        <w:spacing w:before="0" w:beforeAutospacing="0" w:after="0" w:afterAutospacing="0"/>
                        <w:ind w:leftChars="-67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2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0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2</w:t>
                      </w:r>
                      <w:r w:rsidR="00B66E20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5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年</w:t>
                      </w:r>
                      <w:r w:rsidR="005C39F0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美国大学生数学建模竞赛               </w:t>
                      </w:r>
                      <w:r w:rsidR="008827FC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国际二等奖        </w:t>
                      </w:r>
                      <w:r w:rsidR="00066512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</w:t>
                      </w:r>
                      <w:r w:rsidR="008827FC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核心成员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066512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 w:rsidR="007F42D7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</w:t>
                      </w:r>
                      <w:r w:rsidR="000F3068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 w:rsidR="008827FC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202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5.</w:t>
                      </w:r>
                      <w:r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0</w:t>
                      </w:r>
                      <w:r w:rsidR="00B66E20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1</w:t>
                      </w:r>
                    </w:p>
                    <w:p w14:paraId="0AC80421" w14:textId="3DFFFF67" w:rsidR="00C97DE7" w:rsidRDefault="00C97DE7" w:rsidP="0049683F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ind w:leftChars="-67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参赛论文：《</w:t>
                      </w:r>
                      <w:r w:rsidR="00226BFE" w:rsidRPr="00226BFE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Medals, Methods, and Masterminds: A Comprehensive Forecast of Olympic Medals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》</w:t>
                      </w:r>
                    </w:p>
                    <w:p w14:paraId="365319EA" w14:textId="73C4027F" w:rsidR="00C97DE7" w:rsidRPr="00CA2CD6" w:rsidRDefault="00C97DE7" w:rsidP="0049683F">
                      <w:pPr>
                        <w:pStyle w:val="a3"/>
                        <w:adjustRightInd w:val="0"/>
                        <w:snapToGrid w:val="0"/>
                        <w:spacing w:before="0" w:beforeAutospacing="0" w:after="0" w:afterAutospacing="0"/>
                        <w:ind w:leftChars="-67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模型介绍：</w:t>
                      </w:r>
                      <w:r w:rsidR="00EB0DF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根据</w:t>
                      </w:r>
                      <w:r w:rsidR="006F384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往年的</w:t>
                      </w:r>
                      <w:r w:rsidR="00A61BD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数据，</w:t>
                      </w:r>
                      <w:r w:rsidR="00054F32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针对不同类型国家</w:t>
                      </w:r>
                      <w:r w:rsidR="0017406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建立</w:t>
                      </w:r>
                      <w:r w:rsidR="004168CE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对应的</w:t>
                      </w:r>
                      <w:r w:rsidR="0073510E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奖牌区间预测模型，</w:t>
                      </w:r>
                      <w:r w:rsidR="00153F2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同时</w:t>
                      </w:r>
                      <w:r w:rsidR="00633DD2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考虑</w:t>
                      </w:r>
                      <w:r w:rsidR="00EC5F0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伟大教练效应</w:t>
                      </w:r>
                      <w:r w:rsidR="00D07C1B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，对不同国家引进高水平教练进行决策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  <w:p w14:paraId="7090D636" w14:textId="095011F6" w:rsidR="00C97DE7" w:rsidRPr="00C97DE7" w:rsidRDefault="00C97DE7" w:rsidP="0049683F">
                      <w:pPr>
                        <w:pStyle w:val="a3"/>
                        <w:adjustRightInd w:val="0"/>
                        <w:snapToGrid w:val="0"/>
                        <w:spacing w:before="0" w:beforeAutospacing="0" w:afterLines="30" w:after="93" w:afterAutospacing="0"/>
                        <w:ind w:leftChars="-67" w:hangingChars="74" w:hanging="141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 w:rsidRPr="0012457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负责工作：</w:t>
                      </w:r>
                      <w:r w:rsidR="005F36CB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建立求解高水平国家</w:t>
                      </w:r>
                      <w:r w:rsidR="000739B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奖牌</w:t>
                      </w:r>
                      <w:r w:rsidR="005F36CB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预测模型</w:t>
                      </w:r>
                      <w:r w:rsidR="00E0531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，并进行灵敏度分析</w:t>
                      </w:r>
                      <w:r w:rsidR="000739B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</w:t>
                      </w:r>
                      <w:r w:rsidR="00E0531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同时</w:t>
                      </w:r>
                      <w:r w:rsidR="000739B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提出模型影响指数</w:t>
                      </w:r>
                      <w:r w:rsidR="007E021F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并</w:t>
                      </w:r>
                      <w:r w:rsidR="00C22580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对伟大教练效应进行综合评价</w:t>
                      </w:r>
                      <w:r w:rsidR="00686A82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。</w:t>
                      </w:r>
                    </w:p>
                  </w:txbxContent>
                </v:textbox>
              </v:shape>
            </w:pict>
          </mc:Fallback>
        </mc:AlternateContent>
      </w:r>
      <w:r w:rsidR="005C4C0E" w:rsidRPr="0099016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23512D48" wp14:editId="0B8D7E1A">
                <wp:simplePos x="0" y="0"/>
                <wp:positionH relativeFrom="column">
                  <wp:posOffset>-677071</wp:posOffset>
                </wp:positionH>
                <wp:positionV relativeFrom="paragraph">
                  <wp:posOffset>539088</wp:posOffset>
                </wp:positionV>
                <wp:extent cx="6701790" cy="1255594"/>
                <wp:effectExtent l="0" t="0" r="0" b="1905"/>
                <wp:wrapNone/>
                <wp:docPr id="32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1790" cy="125559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wps:spPr>
                      <wps:txbx>
                        <w:txbxContent>
                          <w:p w14:paraId="4BE591A7" w14:textId="5F1182D9" w:rsidR="005E72CD" w:rsidRPr="001270C4" w:rsidRDefault="002C38FF">
                            <w:pPr>
                              <w:pStyle w:val="a3"/>
                              <w:spacing w:before="0" w:beforeAutospacing="0" w:after="0" w:afterAutospacing="0" w:line="360" w:lineRule="exact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安徽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大学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互联网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学院                     </w:t>
                            </w:r>
                            <w:r w:rsidR="00D906DD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网络</w:t>
                            </w:r>
                            <w:r w:rsidR="004E1550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空间安全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专业                  </w:t>
                            </w:r>
                            <w:r w:rsidR="00D906DD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          </w:t>
                            </w:r>
                            <w:r w:rsidR="00EE6068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 w:rsidRPr="001270C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20</w:t>
                            </w:r>
                            <w:r w:rsidRPr="001270C4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2</w:t>
                            </w:r>
                            <w:r w:rsidR="004E1550" w:rsidRPr="001270C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2</w:t>
                            </w:r>
                            <w:r w:rsidRPr="001270C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.09-至今</w:t>
                            </w:r>
                          </w:p>
                          <w:p w14:paraId="41119513" w14:textId="5101336F" w:rsidR="005E72CD" w:rsidRDefault="00000000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pacing w:before="0" w:beforeAutospacing="0" w:after="0" w:afterAutospacing="0" w:line="360" w:lineRule="exac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学业成绩：</w:t>
                            </w:r>
                            <w:r w:rsidR="009A63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前五学期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GPA </w:t>
                            </w:r>
                            <w:r w:rsidR="002C38FF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4.0</w:t>
                            </w:r>
                            <w:r w:rsidR="009A63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2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/</w:t>
                            </w:r>
                            <w:r w:rsidR="002C38FF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5.00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  </w:t>
                            </w:r>
                            <w:r w:rsidR="001270C4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成绩排名 </w:t>
                            </w:r>
                            <w:r w:rsidR="009A63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8</w:t>
                            </w:r>
                            <w:r w:rsidR="002C38FF">
                              <w:rPr>
                                <w:rFonts w:ascii="微软雅黑" w:eastAsia="微软雅黑" w:hAnsi="微软雅黑" w:cs="微软雅黑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/</w:t>
                            </w:r>
                            <w:r w:rsidR="009A638D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169</w:t>
                            </w:r>
                            <w:r w:rsidR="00136914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（</w:t>
                            </w:r>
                            <w:r w:rsidR="00A77F03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前5</w:t>
                            </w:r>
                            <w:r w:rsidR="00136914"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%）</w:t>
                            </w:r>
                          </w:p>
                          <w:p w14:paraId="5A90D8D6" w14:textId="59BF0F98" w:rsidR="005E72CD" w:rsidRDefault="00000000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pacing w:before="0" w:beforeAutospacing="0" w:after="0" w:afterAutospacing="0" w:line="360" w:lineRule="exac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核心课程：</w:t>
                            </w:r>
                            <w:r w:rsidR="00E520B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计算机网络(95)；</w:t>
                            </w:r>
                            <w:r w:rsidR="00B36C2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操作系统</w:t>
                            </w:r>
                            <w:r w:rsidR="00D906D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(</w:t>
                            </w:r>
                            <w:r w:rsidR="00B36C2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94</w:t>
                            </w:r>
                            <w:r w:rsidR="00D906DD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)</w:t>
                            </w:r>
                            <w:r w:rsidR="00D906D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；</w:t>
                            </w:r>
                            <w:r w:rsidR="005C0554" w:rsidRPr="005C0554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离散数学(</w:t>
                            </w:r>
                            <w:r w:rsidR="005C0554" w:rsidRPr="005C0554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9</w:t>
                            </w:r>
                            <w:r w:rsidR="00B36C2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3</w:t>
                            </w:r>
                            <w:r w:rsidR="005C0554" w:rsidRPr="005C0554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)</w:t>
                            </w:r>
                            <w:r w:rsidR="00D906D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；</w:t>
                            </w:r>
                            <w:r w:rsidR="00E520B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数据库原理(92)；</w:t>
                            </w:r>
                            <w:r w:rsidR="001B4A7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数据结构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(9</w:t>
                            </w:r>
                            <w:r w:rsidR="006E2A8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1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)</w:t>
                            </w:r>
                            <w:r w:rsidR="00B94BB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；</w:t>
                            </w:r>
                            <w:r w:rsidR="00B26069" w:rsidRPr="00B2606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现代密码学</w:t>
                            </w:r>
                            <w:r w:rsidR="00B2606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(90)</w:t>
                            </w:r>
                            <w:r w:rsidR="00205073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14:paraId="5954339E" w14:textId="7EC862FA" w:rsidR="005E72CD" w:rsidRPr="00137D5E" w:rsidRDefault="00000000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pacing w:before="0" w:beforeAutospacing="0" w:after="0" w:afterAutospacing="0" w:line="360" w:lineRule="exact"/>
                              <w:rPr>
                                <w:rFonts w:ascii="微软雅黑" w:eastAsia="微软雅黑" w:hAnsi="微软雅黑" w:cs="微软雅黑" w:hint="eastAsia"/>
                                <w:color w:val="7E7E7E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专业技能：</w:t>
                            </w:r>
                            <w:r w:rsidR="00F85D2D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获</w:t>
                            </w:r>
                            <w:r w:rsidR="00D45AD9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得</w:t>
                            </w:r>
                            <w:proofErr w:type="gramStart"/>
                            <w:r w:rsidR="00F85D2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蓝桥杯</w:t>
                            </w:r>
                            <w:proofErr w:type="gramEnd"/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C/C++</w:t>
                            </w:r>
                            <w:proofErr w:type="gramStart"/>
                            <w:r w:rsidR="00F85D2D">
                              <w:rPr>
                                <w:rFonts w:ascii="微软雅黑" w:eastAsia="微软雅黑" w:hAnsi="微软雅黑" w:cs="微软雅黑"/>
                                <w:color w:val="404040" w:themeColor="text1" w:themeTint="BF"/>
                                <w:sz w:val="19"/>
                                <w:szCs w:val="19"/>
                              </w:rPr>
                              <w:t>组</w:t>
                            </w:r>
                            <w:r w:rsidR="00F85D2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省</w:t>
                            </w:r>
                            <w:r w:rsidR="00B36C21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二</w:t>
                            </w:r>
                            <w:r w:rsidR="00F85D2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等奖</w:t>
                            </w:r>
                            <w:proofErr w:type="gramEnd"/>
                            <w:r w:rsidR="00F85D2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，掌握</w:t>
                            </w:r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C</w:t>
                            </w:r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、</w:t>
                            </w:r>
                            <w:proofErr w:type="spellStart"/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Matlab</w:t>
                            </w:r>
                            <w:proofErr w:type="spellEnd"/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、</w:t>
                            </w:r>
                            <w:r w:rsidR="00F85D2D" w:rsidRPr="00F77A29">
                              <w:rPr>
                                <w:rFonts w:ascii="Times New Roman" w:eastAsia="微软雅黑" w:hAnsi="Times New Roman" w:cs="Times New Roman"/>
                                <w:color w:val="404040" w:themeColor="text1" w:themeTint="BF"/>
                                <w:sz w:val="19"/>
                                <w:szCs w:val="19"/>
                              </w:rPr>
                              <w:t>Python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等</w:t>
                            </w:r>
                            <w:r w:rsidR="00F85D2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语言</w:t>
                            </w:r>
                          </w:p>
                          <w:p w14:paraId="019604CB" w14:textId="42C70A2D" w:rsidR="00137D5E" w:rsidRDefault="00137D5E" w:rsidP="00137D5E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pacing w:before="0" w:beforeAutospacing="0" w:after="0" w:afterAutospacing="0" w:line="360" w:lineRule="exact"/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b/>
                                <w:bCs/>
                                <w:color w:val="404040" w:themeColor="text1" w:themeTint="BF"/>
                                <w:sz w:val="19"/>
                                <w:szCs w:val="19"/>
                              </w:rPr>
                              <w:t>英语水平：</w:t>
                            </w:r>
                            <w:r w:rsidR="00853DF7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通过C</w:t>
                            </w:r>
                            <w:r w:rsidRPr="00F9248D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ET4</w:t>
                            </w:r>
                          </w:p>
                          <w:p w14:paraId="7D820F68" w14:textId="77777777" w:rsidR="00137D5E" w:rsidRDefault="00137D5E">
                            <w:pPr>
                              <w:pStyle w:val="a3"/>
                              <w:numPr>
                                <w:ilvl w:val="0"/>
                                <w:numId w:val="2"/>
                              </w:numPr>
                              <w:spacing w:before="0" w:beforeAutospacing="0" w:after="0" w:afterAutospacing="0" w:line="360" w:lineRule="exact"/>
                              <w:rPr>
                                <w:rFonts w:ascii="微软雅黑" w:eastAsia="微软雅黑" w:hAnsi="微软雅黑" w:cs="微软雅黑" w:hint="eastAsia"/>
                                <w:color w:val="7E7E7E"/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vert="horz" wrap="square" anchor="t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12D48" id="_x0000_s1033" type="#_x0000_t202" style="position:absolute;left:0;text-align:left;margin-left:-53.3pt;margin-top:42.45pt;width:527.7pt;height:98.8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" filled="f" stroked="f">
                <v:textbox>
                  <w:txbxContent>
                    <w:p w14:paraId="4BE591A7" w14:textId="5F1182D9" w:rsidR="005E72CD" w:rsidRPr="001270C4" w:rsidRDefault="002C38FF">
                      <w:pPr>
                        <w:pStyle w:val="a3"/>
                        <w:spacing w:before="0" w:beforeAutospacing="0" w:after="0" w:afterAutospacing="0" w:line="360" w:lineRule="exact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安徽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大学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互联网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学院                     </w:t>
                      </w:r>
                      <w:r w:rsidR="00D906DD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</w:t>
                      </w:r>
                      <w:r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网络</w:t>
                      </w:r>
                      <w:r w:rsidR="004E1550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空间安全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专业                  </w:t>
                      </w:r>
                      <w:r w:rsidR="00D906DD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           </w:t>
                      </w:r>
                      <w:r w:rsidR="00EE6068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 w:rsidRPr="001270C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20</w:t>
                      </w:r>
                      <w:r w:rsidRPr="001270C4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2</w:t>
                      </w:r>
                      <w:r w:rsidR="004E1550" w:rsidRPr="001270C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2</w:t>
                      </w:r>
                      <w:r w:rsidRPr="001270C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.09-至今</w:t>
                      </w:r>
                    </w:p>
                    <w:p w14:paraId="41119513" w14:textId="5101336F" w:rsidR="005E72CD" w:rsidRDefault="00000000">
                      <w:pPr>
                        <w:pStyle w:val="a3"/>
                        <w:numPr>
                          <w:ilvl w:val="0"/>
                          <w:numId w:val="2"/>
                        </w:numPr>
                        <w:spacing w:before="0" w:beforeAutospacing="0" w:after="0" w:afterAutospacing="0" w:line="360" w:lineRule="exac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学业成绩：</w:t>
                      </w:r>
                      <w:r w:rsidR="009A63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前五学期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GPA </w:t>
                      </w:r>
                      <w:r w:rsidR="002C38FF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4.0</w:t>
                      </w:r>
                      <w:r w:rsidR="009A63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2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/</w:t>
                      </w:r>
                      <w:r w:rsidR="002C38FF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5.00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     </w:t>
                      </w:r>
                      <w:r w:rsidR="001270C4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 xml:space="preserve">成绩排名 </w:t>
                      </w:r>
                      <w:r w:rsidR="009A63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8</w:t>
                      </w:r>
                      <w:r w:rsidR="002C38FF">
                        <w:rPr>
                          <w:rFonts w:ascii="微软雅黑" w:eastAsia="微软雅黑" w:hAnsi="微软雅黑" w:cs="微软雅黑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/</w:t>
                      </w:r>
                      <w:r w:rsidR="009A638D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169</w:t>
                      </w:r>
                      <w:r w:rsidR="00136914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（</w:t>
                      </w:r>
                      <w:r w:rsidR="00A77F03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前5</w:t>
                      </w:r>
                      <w:r w:rsidR="00136914"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%）</w:t>
                      </w:r>
                    </w:p>
                    <w:p w14:paraId="5A90D8D6" w14:textId="59BF0F98" w:rsidR="005E72CD" w:rsidRDefault="00000000">
                      <w:pPr>
                        <w:pStyle w:val="a3"/>
                        <w:numPr>
                          <w:ilvl w:val="0"/>
                          <w:numId w:val="2"/>
                        </w:numPr>
                        <w:spacing w:before="0" w:beforeAutospacing="0" w:after="0" w:afterAutospacing="0" w:line="360" w:lineRule="exac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核心课程：</w:t>
                      </w:r>
                      <w:r w:rsidR="00E520B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计算机网络(95)；</w:t>
                      </w:r>
                      <w:r w:rsidR="00B36C2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操作系统</w:t>
                      </w:r>
                      <w:r w:rsidR="00D906D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(</w:t>
                      </w:r>
                      <w:r w:rsidR="00B36C2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94</w:t>
                      </w:r>
                      <w:r w:rsidR="00D906DD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)</w:t>
                      </w:r>
                      <w:r w:rsidR="00D906D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；</w:t>
                      </w:r>
                      <w:r w:rsidR="005C0554" w:rsidRPr="005C0554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离散数学(</w:t>
                      </w:r>
                      <w:r w:rsidR="005C0554" w:rsidRPr="005C0554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9</w:t>
                      </w:r>
                      <w:r w:rsidR="00B36C2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3</w:t>
                      </w:r>
                      <w:r w:rsidR="005C0554" w:rsidRPr="005C0554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)</w:t>
                      </w:r>
                      <w:r w:rsidR="00D906D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；</w:t>
                      </w:r>
                      <w:r w:rsidR="00E520B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数据库原理(92)；</w:t>
                      </w:r>
                      <w:r w:rsidR="001B4A7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数据结构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(9</w:t>
                      </w:r>
                      <w:r w:rsidR="006E2A8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1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)</w:t>
                      </w:r>
                      <w:r w:rsidR="00B94BB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；</w:t>
                      </w:r>
                      <w:r w:rsidR="00B26069" w:rsidRPr="00B2606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现代密码学</w:t>
                      </w:r>
                      <w:r w:rsidR="00B2606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(90)</w:t>
                      </w:r>
                      <w:r w:rsidR="00205073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;</w:t>
                      </w:r>
                    </w:p>
                    <w:p w14:paraId="5954339E" w14:textId="7EC862FA" w:rsidR="005E72CD" w:rsidRPr="00137D5E" w:rsidRDefault="00000000">
                      <w:pPr>
                        <w:pStyle w:val="a3"/>
                        <w:numPr>
                          <w:ilvl w:val="0"/>
                          <w:numId w:val="2"/>
                        </w:numPr>
                        <w:spacing w:before="0" w:beforeAutospacing="0" w:after="0" w:afterAutospacing="0" w:line="360" w:lineRule="exact"/>
                        <w:rPr>
                          <w:rFonts w:ascii="微软雅黑" w:eastAsia="微软雅黑" w:hAnsi="微软雅黑" w:cs="微软雅黑" w:hint="eastAsia"/>
                          <w:color w:val="7E7E7E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专业技能：</w:t>
                      </w:r>
                      <w:r w:rsidR="00F85D2D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获</w:t>
                      </w:r>
                      <w:r w:rsidR="00D45AD9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得</w:t>
                      </w:r>
                      <w:proofErr w:type="gramStart"/>
                      <w:r w:rsidR="00F85D2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蓝桥杯</w:t>
                      </w:r>
                      <w:proofErr w:type="gramEnd"/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C/C++</w:t>
                      </w:r>
                      <w:proofErr w:type="gramStart"/>
                      <w:r w:rsidR="00F85D2D">
                        <w:rPr>
                          <w:rFonts w:ascii="微软雅黑" w:eastAsia="微软雅黑" w:hAnsi="微软雅黑" w:cs="微软雅黑"/>
                          <w:color w:val="404040" w:themeColor="text1" w:themeTint="BF"/>
                          <w:sz w:val="19"/>
                          <w:szCs w:val="19"/>
                        </w:rPr>
                        <w:t>组</w:t>
                      </w:r>
                      <w:r w:rsidR="00F85D2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省</w:t>
                      </w:r>
                      <w:r w:rsidR="00B36C21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二</w:t>
                      </w:r>
                      <w:r w:rsidR="00F85D2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等奖</w:t>
                      </w:r>
                      <w:proofErr w:type="gramEnd"/>
                      <w:r w:rsidR="00F85D2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，掌握</w:t>
                      </w:r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C</w:t>
                      </w:r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、</w:t>
                      </w:r>
                      <w:proofErr w:type="spellStart"/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Matlab</w:t>
                      </w:r>
                      <w:proofErr w:type="spellEnd"/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、</w:t>
                      </w:r>
                      <w:r w:rsidR="00F85D2D" w:rsidRPr="00F77A29">
                        <w:rPr>
                          <w:rFonts w:ascii="Times New Roman" w:eastAsia="微软雅黑" w:hAnsi="Times New Roman" w:cs="Times New Roman"/>
                          <w:color w:val="404040" w:themeColor="text1" w:themeTint="BF"/>
                          <w:sz w:val="19"/>
                          <w:szCs w:val="19"/>
                        </w:rPr>
                        <w:t>Python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等</w:t>
                      </w:r>
                      <w:r w:rsidR="00F85D2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语言</w:t>
                      </w:r>
                    </w:p>
                    <w:p w14:paraId="019604CB" w14:textId="42C70A2D" w:rsidR="00137D5E" w:rsidRDefault="00137D5E" w:rsidP="00137D5E">
                      <w:pPr>
                        <w:pStyle w:val="a3"/>
                        <w:numPr>
                          <w:ilvl w:val="0"/>
                          <w:numId w:val="2"/>
                        </w:numPr>
                        <w:spacing w:before="0" w:beforeAutospacing="0" w:after="0" w:afterAutospacing="0" w:line="360" w:lineRule="exact"/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b/>
                          <w:bCs/>
                          <w:color w:val="404040" w:themeColor="text1" w:themeTint="BF"/>
                          <w:sz w:val="19"/>
                          <w:szCs w:val="19"/>
                        </w:rPr>
                        <w:t>英语水平：</w:t>
                      </w:r>
                      <w:r w:rsidR="00853DF7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通过C</w:t>
                      </w:r>
                      <w:r w:rsidRPr="00F9248D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ET4</w:t>
                      </w:r>
                    </w:p>
                    <w:p w14:paraId="7D820F68" w14:textId="77777777" w:rsidR="00137D5E" w:rsidRDefault="00137D5E">
                      <w:pPr>
                        <w:pStyle w:val="a3"/>
                        <w:numPr>
                          <w:ilvl w:val="0"/>
                          <w:numId w:val="2"/>
                        </w:numPr>
                        <w:spacing w:before="0" w:beforeAutospacing="0" w:after="0" w:afterAutospacing="0" w:line="360" w:lineRule="exact"/>
                        <w:rPr>
                          <w:rFonts w:ascii="微软雅黑" w:eastAsia="微软雅黑" w:hAnsi="微软雅黑" w:cs="微软雅黑" w:hint="eastAsia"/>
                          <w:color w:val="7E7E7E"/>
                          <w:sz w:val="19"/>
                          <w:szCs w:val="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9683F" w:rsidRPr="0099016A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5AD892FB" wp14:editId="1C823541">
                <wp:simplePos x="0" y="0"/>
                <wp:positionH relativeFrom="column">
                  <wp:posOffset>-716280</wp:posOffset>
                </wp:positionH>
                <wp:positionV relativeFrom="paragraph">
                  <wp:posOffset>1712955</wp:posOffset>
                </wp:positionV>
                <wp:extent cx="6677025" cy="331470"/>
                <wp:effectExtent l="0" t="0" r="28575" b="0"/>
                <wp:wrapNone/>
                <wp:docPr id="40" name="组合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025" cy="331470"/>
                          <a:chOff x="7745" y="6085"/>
                          <a:chExt cx="10515" cy="522"/>
                        </a:xfrm>
                      </wpg:grpSpPr>
                      <wps:wsp>
                        <wps:cNvPr id="37" name="直接连接符 38"/>
                        <wps:cNvCnPr/>
                        <wps:spPr>
                          <a:xfrm>
                            <a:off x="7839" y="6568"/>
                            <a:ext cx="10421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80808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8" name="文本框 76"/>
                        <wps:cNvSpPr txBox="1"/>
                        <wps:spPr>
                          <a:xfrm>
                            <a:off x="7745" y="6085"/>
                            <a:ext cx="2068" cy="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 w14:paraId="0F362C4C" w14:textId="784730F3" w:rsidR="005E72CD" w:rsidRDefault="002A344E">
                              <w:pPr>
                                <w:pStyle w:val="a3"/>
                                <w:spacing w:before="0" w:beforeAutospacing="0" w:after="0" w:afterAutospacing="0" w:line="336" w:lineRule="exact"/>
                                <w:rPr>
                                  <w:rFonts w:hint="eastAsia"/>
                                  <w:color w:val="5270AF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b/>
                                  <w:bCs/>
                                  <w:color w:val="5270AF"/>
                                </w:rPr>
                                <w:t>项目</w:t>
                              </w:r>
                              <w:r w:rsidR="0099016A">
                                <w:rPr>
                                  <w:rFonts w:ascii="微软雅黑" w:eastAsia="微软雅黑" w:hAnsi="微软雅黑" w:cs="Times New Roman" w:hint="eastAsia"/>
                                  <w:b/>
                                  <w:bCs/>
                                  <w:color w:val="5270AF"/>
                                </w:rPr>
                                <w:t>经历</w:t>
                              </w:r>
                            </w:p>
                          </w:txbxContent>
                        </wps:txbx>
                        <wps:bodyPr vert="horz" wrap="square" anchor="t" upright="1">
                          <a:spAutoFit/>
                        </wps:bodyPr>
                      </wps:wsp>
                      <wps:wsp>
                        <wps:cNvPr id="39" name="矩形 10"/>
                        <wps:cNvSpPr/>
                        <wps:spPr>
                          <a:xfrm>
                            <a:off x="7788" y="6535"/>
                            <a:ext cx="1230" cy="72"/>
                          </a:xfrm>
                          <a:prstGeom prst="rect">
                            <a:avLst/>
                          </a:prstGeom>
                          <a:solidFill>
                            <a:srgbClr val="5270AF"/>
                          </a:solidFill>
                          <a:ln w="12700">
                            <a:noFill/>
                          </a:ln>
                        </wps:spPr>
                        <wps:bodyPr vert="horz" wrap="square" anchor="ctr" upright="1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D892FB" id="组合 43" o:spid="_x0000_s1034" style="position:absolute;left:0;text-align:left;margin-left:-56.4pt;margin-top:134.9pt;width:525.75pt;height:26.1pt;z-index:251651072;mso-width-relative:margin;mso-height-relative:margin" coordorigin="7745,6085" coordsize="10515,5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">
                <v:line id="直接连接符 38" o:spid="_x0000_s1035" style="position:absolute;visibility:visible;mso-wrap-style:square" from="7839,6568" to="18260,6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" strokecolor="gray" strokeweight="1.5pt">
                  <v:stroke joinstyle="miter"/>
                </v:line>
                <v:shape id="文本框 76" o:spid="_x0000_s1036" type="#_x0000_t202" style="position:absolute;left:7745;top:6085;width:2068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" filled="f" stroked="f">
                  <v:textbox style="mso-fit-shape-to-text:t">
                    <w:txbxContent>
                      <w:p w14:paraId="0F362C4C" w14:textId="784730F3" w:rsidR="005E72CD" w:rsidRDefault="002A344E">
                        <w:pPr>
                          <w:pStyle w:val="a3"/>
                          <w:spacing w:before="0" w:beforeAutospacing="0" w:after="0" w:afterAutospacing="0" w:line="336" w:lineRule="exact"/>
                          <w:rPr>
                            <w:rFonts w:hint="eastAsia"/>
                            <w:color w:val="5270AF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b/>
                            <w:bCs/>
                            <w:color w:val="5270AF"/>
                          </w:rPr>
                          <w:t>项目</w:t>
                        </w:r>
                        <w:r w:rsidR="0099016A">
                          <w:rPr>
                            <w:rFonts w:ascii="微软雅黑" w:eastAsia="微软雅黑" w:hAnsi="微软雅黑" w:cs="Times New Roman" w:hint="eastAsia"/>
                            <w:b/>
                            <w:bCs/>
                            <w:color w:val="5270AF"/>
                          </w:rPr>
                          <w:t>经历</w:t>
                        </w:r>
                      </w:p>
                    </w:txbxContent>
                  </v:textbox>
                </v:shape>
                <v:rect id="矩形 10" o:spid="_x0000_s1037" style="position:absolute;left:7788;top:6535;width:1230;height: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" fillcolor="#5270af" stroked="f" strokeweight="1pt"/>
              </v:group>
            </w:pict>
          </mc:Fallback>
        </mc:AlternateContent>
      </w:r>
      <w:r w:rsidR="005D00D1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2D47311" wp14:editId="155F6B5E">
                <wp:simplePos x="0" y="0"/>
                <wp:positionH relativeFrom="column">
                  <wp:posOffset>4831080</wp:posOffset>
                </wp:positionH>
                <wp:positionV relativeFrom="paragraph">
                  <wp:posOffset>-809625</wp:posOffset>
                </wp:positionV>
                <wp:extent cx="965200" cy="1308100"/>
                <wp:effectExtent l="0" t="0" r="25400" b="25400"/>
                <wp:wrapNone/>
                <wp:docPr id="968650993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1308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B1F7BC" w14:textId="180D1BA3" w:rsidR="005D00D1" w:rsidRPr="005D00D1" w:rsidRDefault="00ED635E" w:rsidP="005D00D1">
                            <w:pPr>
                              <w:rPr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D635E">
                              <w:rPr>
                                <w:noProof/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603D888F" wp14:editId="4C96E796">
                                  <wp:extent cx="756920" cy="1089025"/>
                                  <wp:effectExtent l="0" t="0" r="5080" b="0"/>
                                  <wp:docPr id="2132322434" name="图片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56920" cy="1089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D47311" id="矩形 25" o:spid="_x0000_s1038" style="position:absolute;left:0;text-align:left;margin-left:380.4pt;margin-top:-63.75pt;width:76pt;height:103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" fillcolor="white [3212]" strokecolor="white [3212]" strokeweight="2pt">
                <v:textbox>
                  <w:txbxContent>
                    <w:p w14:paraId="52B1F7BC" w14:textId="180D1BA3" w:rsidR="005D00D1" w:rsidRPr="005D00D1" w:rsidRDefault="00ED635E" w:rsidP="005D00D1">
                      <w:pPr>
                        <w:rPr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D635E">
                        <w:rPr>
                          <w:noProof/>
                          <w:color w:val="4F81BD" w:themeColor="accent1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603D888F" wp14:editId="4C96E796">
                            <wp:extent cx="756920" cy="1089025"/>
                            <wp:effectExtent l="0" t="0" r="5080" b="0"/>
                            <wp:docPr id="2132322434" name="图片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56920" cy="1089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F51472" w:rsidRPr="0099016A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3C3C8824" wp14:editId="08A6C34D">
                <wp:simplePos x="0" y="0"/>
                <wp:positionH relativeFrom="column">
                  <wp:posOffset>-693420</wp:posOffset>
                </wp:positionH>
                <wp:positionV relativeFrom="paragraph">
                  <wp:posOffset>-81280</wp:posOffset>
                </wp:positionV>
                <wp:extent cx="3672205" cy="384175"/>
                <wp:effectExtent l="0" t="0" r="0" b="0"/>
                <wp:wrapNone/>
                <wp:docPr id="43" name="组合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2205" cy="384175"/>
                          <a:chOff x="1745" y="1605"/>
                          <a:chExt cx="5783" cy="605"/>
                        </a:xfrm>
                      </wpg:grpSpPr>
                      <wps:wsp>
                        <wps:cNvPr id="1" name="文本框 42"/>
                        <wps:cNvSpPr txBox="1"/>
                        <wps:spPr>
                          <a:xfrm>
                            <a:off x="5211" y="1631"/>
                            <a:ext cx="2317" cy="5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  <a:effectLst/>
                        </wps:spPr>
                        <wps:txbx>
                          <w:txbxContent>
                            <w:p w14:paraId="03000AEC" w14:textId="40E8DA8F" w:rsidR="005E72CD" w:rsidRDefault="00000000">
                              <w:pPr>
                                <w:pStyle w:val="a3"/>
                                <w:spacing w:before="0" w:beforeAutospacing="0" w:after="0" w:afterAutospacing="0" w:line="420" w:lineRule="exact"/>
                                <w:jc w:val="both"/>
                                <w:rPr>
                                  <w:rFonts w:hint="eastAsia"/>
                                  <w:color w:val="404040" w:themeColor="text1" w:themeTint="BF"/>
                                  <w:kern w:val="24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政治面貌：</w:t>
                              </w:r>
                              <w:r w:rsidR="007E2C18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共青团员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7E7E7E"/>
                                  <w:sz w:val="19"/>
                                  <w:szCs w:val="19"/>
                                </w:rPr>
                                <w:t xml:space="preserve">     </w:t>
                              </w:r>
                            </w:p>
                          </w:txbxContent>
                        </wps:txbx>
                        <wps:bodyPr vert="horz" wrap="square" anchor="t">
                          <a:spAutoFit/>
                        </wps:bodyPr>
                      </wps:wsp>
                      <wps:wsp>
                        <wps:cNvPr id="29" name="文本框 42"/>
                        <wps:cNvSpPr txBox="1"/>
                        <wps:spPr>
                          <a:xfrm>
                            <a:off x="1745" y="1605"/>
                            <a:ext cx="3320" cy="5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  <a:effectLst/>
                        </wps:spPr>
                        <wps:txbx>
                          <w:txbxContent>
                            <w:p w14:paraId="78C27609" w14:textId="724771BC" w:rsidR="005E72CD" w:rsidRDefault="00000000" w:rsidP="002C38FF">
                              <w:pPr>
                                <w:pStyle w:val="a3"/>
                                <w:spacing w:before="0" w:beforeAutospacing="0" w:after="0" w:afterAutospacing="0" w:line="420" w:lineRule="exact"/>
                                <w:rPr>
                                  <w:rFonts w:ascii="微软雅黑" w:eastAsia="微软雅黑" w:hAnsi="微软雅黑" w:cs="微软雅黑" w:hint="eastAsia"/>
                                  <w:color w:val="5270AF"/>
                                  <w:kern w:val="24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邮箱：</w:t>
                              </w:r>
                              <w:r w:rsidR="007E2C18"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caoming_2004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@</w:t>
                              </w:r>
                              <w:r w:rsidR="002C38FF">
                                <w:rPr>
                                  <w:rFonts w:ascii="微软雅黑" w:eastAsia="微软雅黑" w:hAnsi="微软雅黑" w:cs="微软雅黑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>163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404040" w:themeColor="text1" w:themeTint="BF"/>
                                  <w:sz w:val="19"/>
                                  <w:szCs w:val="19"/>
                                </w:rPr>
                                <w:t xml:space="preserve">.com        </w:t>
                              </w:r>
                              <w:r>
                                <w:rPr>
                                  <w:rFonts w:ascii="微软雅黑" w:eastAsia="微软雅黑" w:hAnsi="微软雅黑" w:cs="微软雅黑" w:hint="eastAsia"/>
                                  <w:color w:val="7E7E7E"/>
                                  <w:sz w:val="19"/>
                                  <w:szCs w:val="19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vert="horz" wrap="square" anchor="t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3C8824" id="_x0000_s1039" style="position:absolute;left:0;text-align:left;margin-left:-54.6pt;margin-top:-6.4pt;width:289.15pt;height:30.25pt;z-index:251662848;mso-width-relative:margin;mso-height-relative:margin" coordorigin="1745,1605" coordsize="5783,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">
                <v:shape id="_x0000_s1040" type="#_x0000_t202" style="position:absolute;left:5211;top:1631;width:2317;height: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" filled="f" stroked="f">
                  <v:textbox style="mso-fit-shape-to-text:t">
                    <w:txbxContent>
                      <w:p w14:paraId="03000AEC" w14:textId="40E8DA8F" w:rsidR="005E72CD" w:rsidRDefault="00000000">
                        <w:pPr>
                          <w:pStyle w:val="a3"/>
                          <w:spacing w:before="0" w:beforeAutospacing="0" w:after="0" w:afterAutospacing="0" w:line="420" w:lineRule="exact"/>
                          <w:jc w:val="both"/>
                          <w:rPr>
                            <w:rFonts w:hint="eastAsia"/>
                            <w:color w:val="404040" w:themeColor="text1" w:themeTint="BF"/>
                            <w:kern w:val="24"/>
                            <w:sz w:val="19"/>
                            <w:szCs w:val="19"/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>政治面貌：</w:t>
                        </w:r>
                        <w:r w:rsidR="007E2C18"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>共青团员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7E7E7E"/>
                            <w:sz w:val="19"/>
                            <w:szCs w:val="19"/>
                          </w:rPr>
                          <w:t xml:space="preserve">     </w:t>
                        </w:r>
                      </w:p>
                    </w:txbxContent>
                  </v:textbox>
                </v:shape>
                <v:shape id="_x0000_s1041" type="#_x0000_t202" style="position:absolute;left:1745;top:1605;width:3320;height: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" filled="f" stroked="f">
                  <v:textbox style="mso-fit-shape-to-text:t">
                    <w:txbxContent>
                      <w:p w14:paraId="78C27609" w14:textId="724771BC" w:rsidR="005E72CD" w:rsidRDefault="00000000" w:rsidP="002C38FF">
                        <w:pPr>
                          <w:pStyle w:val="a3"/>
                          <w:spacing w:before="0" w:beforeAutospacing="0" w:after="0" w:afterAutospacing="0" w:line="420" w:lineRule="exact"/>
                          <w:rPr>
                            <w:rFonts w:ascii="微软雅黑" w:eastAsia="微软雅黑" w:hAnsi="微软雅黑" w:cs="微软雅黑" w:hint="eastAsia"/>
                            <w:color w:val="5270AF"/>
                            <w:kern w:val="24"/>
                            <w:sz w:val="19"/>
                            <w:szCs w:val="19"/>
                          </w:rPr>
                        </w:pP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>邮箱：</w:t>
                        </w:r>
                        <w:r w:rsidR="007E2C18"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>caoming_2004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>@</w:t>
                        </w:r>
                        <w:r w:rsidR="002C38FF">
                          <w:rPr>
                            <w:rFonts w:ascii="微软雅黑" w:eastAsia="微软雅黑" w:hAnsi="微软雅黑" w:cs="微软雅黑"/>
                            <w:color w:val="404040" w:themeColor="text1" w:themeTint="BF"/>
                            <w:sz w:val="19"/>
                            <w:szCs w:val="19"/>
                          </w:rPr>
                          <w:t>163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404040" w:themeColor="text1" w:themeTint="BF"/>
                            <w:sz w:val="19"/>
                            <w:szCs w:val="19"/>
                          </w:rPr>
                          <w:t xml:space="preserve">.com        </w:t>
                        </w:r>
                        <w:r>
                          <w:rPr>
                            <w:rFonts w:ascii="微软雅黑" w:eastAsia="微软雅黑" w:hAnsi="微软雅黑" w:cs="微软雅黑" w:hint="eastAsia"/>
                            <w:color w:val="7E7E7E"/>
                            <w:sz w:val="19"/>
                            <w:szCs w:val="19"/>
                          </w:rPr>
                          <w:t xml:space="preserve"> 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F4189" w:rsidRPr="0099016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8752" behindDoc="1" locked="0" layoutInCell="1" allowOverlap="1" wp14:anchorId="7F87EFC5" wp14:editId="67C436A1">
                <wp:simplePos x="0" y="0"/>
                <wp:positionH relativeFrom="column">
                  <wp:posOffset>-1126807</wp:posOffset>
                </wp:positionH>
                <wp:positionV relativeFrom="paragraph">
                  <wp:posOffset>-919163</wp:posOffset>
                </wp:positionV>
                <wp:extent cx="7534275" cy="10720070"/>
                <wp:effectExtent l="0" t="0" r="9525" b="508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4275" cy="1072007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D74B04" w14:textId="78B3B55D" w:rsidR="005E72CD" w:rsidRDefault="005E72CD" w:rsidP="003F4189">
                            <w:pPr>
                              <w:tabs>
                                <w:tab w:val="left" w:pos="567"/>
                              </w:tabs>
                              <w:ind w:rightChars="879" w:right="1846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87EFC5" id="矩形 47" o:spid="_x0000_s1042" style="position:absolute;left:0;text-align:left;margin-left:-88.7pt;margin-top:-72.4pt;width:593.25pt;height:844.1pt;z-index:-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" fillcolor="white [3212]" stroked="f" strokeweight="2pt">
                <v:textbox>
                  <w:txbxContent>
                    <w:p w14:paraId="2AD74B04" w14:textId="78B3B55D" w:rsidR="005E72CD" w:rsidRDefault="005E72CD" w:rsidP="003F4189">
                      <w:pPr>
                        <w:tabs>
                          <w:tab w:val="left" w:pos="567"/>
                        </w:tabs>
                        <w:ind w:rightChars="879" w:right="1846"/>
                      </w:pPr>
                    </w:p>
                  </w:txbxContent>
                </v:textbox>
              </v:rect>
            </w:pict>
          </mc:Fallback>
        </mc:AlternateContent>
      </w:r>
      <w:r w:rsidR="00A1117C" w:rsidRPr="0099016A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61824" behindDoc="0" locked="0" layoutInCell="1" allowOverlap="1" wp14:anchorId="776DEB63" wp14:editId="45FA3D28">
                <wp:simplePos x="0" y="0"/>
                <wp:positionH relativeFrom="column">
                  <wp:posOffset>-702310</wp:posOffset>
                </wp:positionH>
                <wp:positionV relativeFrom="paragraph">
                  <wp:posOffset>244475</wp:posOffset>
                </wp:positionV>
                <wp:extent cx="6644005" cy="326390"/>
                <wp:effectExtent l="0" t="0" r="10795" b="635"/>
                <wp:wrapNone/>
                <wp:docPr id="60" name="组合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4005" cy="326390"/>
                          <a:chOff x="7733" y="4374"/>
                          <a:chExt cx="10463" cy="514"/>
                        </a:xfrm>
                      </wpg:grpSpPr>
                      <wps:wsp>
                        <wps:cNvPr id="27" name="直接连接符 37"/>
                        <wps:cNvCnPr/>
                        <wps:spPr>
                          <a:xfrm>
                            <a:off x="7775" y="4851"/>
                            <a:ext cx="10421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80808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8" name="文本框 73"/>
                        <wps:cNvSpPr txBox="1"/>
                        <wps:spPr>
                          <a:xfrm>
                            <a:off x="7733" y="4374"/>
                            <a:ext cx="2068" cy="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 w14:paraId="18D94240" w14:textId="77777777" w:rsidR="005E72CD" w:rsidRDefault="00000000">
                              <w:pPr>
                                <w:pStyle w:val="a3"/>
                                <w:spacing w:before="0" w:beforeAutospacing="0" w:after="0" w:afterAutospacing="0" w:line="336" w:lineRule="exact"/>
                                <w:rPr>
                                  <w:rFonts w:hint="eastAsia"/>
                                  <w:color w:val="5270AF"/>
                                </w:rPr>
                              </w:pPr>
                              <w:r>
                                <w:rPr>
                                  <w:rFonts w:ascii="微软雅黑" w:eastAsia="微软雅黑" w:hAnsi="微软雅黑" w:cs="Times New Roman" w:hint="eastAsia"/>
                                  <w:b/>
                                  <w:bCs/>
                                  <w:color w:val="5270AF"/>
                                </w:rPr>
                                <w:t>教育背景</w:t>
                              </w:r>
                            </w:p>
                          </w:txbxContent>
                        </wps:txbx>
                        <wps:bodyPr vert="horz" wrap="square" anchor="t" upright="1">
                          <a:spAutoFit/>
                        </wps:bodyPr>
                      </wps:wsp>
                      <wps:wsp>
                        <wps:cNvPr id="30" name="矩形 7"/>
                        <wps:cNvSpPr/>
                        <wps:spPr>
                          <a:xfrm>
                            <a:off x="7764" y="4816"/>
                            <a:ext cx="1230" cy="72"/>
                          </a:xfrm>
                          <a:prstGeom prst="rect">
                            <a:avLst/>
                          </a:prstGeom>
                          <a:solidFill>
                            <a:srgbClr val="5270AF"/>
                          </a:solidFill>
                          <a:ln w="12700">
                            <a:noFill/>
                          </a:ln>
                        </wps:spPr>
                        <wps:bodyPr vert="horz" wrap="square" anchor="ctr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6DEB63" id="组合 41" o:spid="_x0000_s1043" style="position:absolute;left:0;text-align:left;margin-left:-55.3pt;margin-top:19.25pt;width:523.15pt;height:25.7pt;z-index:251661824" coordorigin="7733,4374" coordsize="10463,5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">
                <v:line id="直接连接符 37" o:spid="_x0000_s1044" style="position:absolute;visibility:visible;mso-wrap-style:square" from="7775,4851" to="18196,4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" strokecolor="gray" strokeweight="1.5pt">
                  <v:stroke joinstyle="miter"/>
                </v:line>
                <v:shape id="文本框 73" o:spid="_x0000_s1045" type="#_x0000_t202" style="position:absolute;left:7733;top:4374;width:2068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" filled="f" stroked="f">
                  <v:textbox style="mso-fit-shape-to-text:t">
                    <w:txbxContent>
                      <w:p w14:paraId="18D94240" w14:textId="77777777" w:rsidR="005E72CD" w:rsidRDefault="00000000">
                        <w:pPr>
                          <w:pStyle w:val="a3"/>
                          <w:spacing w:before="0" w:beforeAutospacing="0" w:after="0" w:afterAutospacing="0" w:line="336" w:lineRule="exact"/>
                          <w:rPr>
                            <w:rFonts w:hint="eastAsia"/>
                            <w:color w:val="5270AF"/>
                          </w:rPr>
                        </w:pPr>
                        <w:r>
                          <w:rPr>
                            <w:rFonts w:ascii="微软雅黑" w:eastAsia="微软雅黑" w:hAnsi="微软雅黑" w:cs="Times New Roman" w:hint="eastAsia"/>
                            <w:b/>
                            <w:bCs/>
                            <w:color w:val="5270AF"/>
                          </w:rPr>
                          <w:t>教育背景</w:t>
                        </w:r>
                      </w:p>
                    </w:txbxContent>
                  </v:textbox>
                </v:shape>
                <v:rect id="矩形 7" o:spid="_x0000_s1046" style="position:absolute;left:7764;top:4816;width:1230;height: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" fillcolor="#5270af" stroked="f" strokeweight="1pt"/>
              </v:group>
            </w:pict>
          </mc:Fallback>
        </mc:AlternateContent>
      </w:r>
      <w:r w:rsidR="00D906DD" w:rsidRPr="0099016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6CC03D9" wp14:editId="585C4B5E">
                <wp:simplePos x="0" y="0"/>
                <wp:positionH relativeFrom="column">
                  <wp:posOffset>3147695</wp:posOffset>
                </wp:positionH>
                <wp:positionV relativeFrom="paragraph">
                  <wp:posOffset>-83185</wp:posOffset>
                </wp:positionV>
                <wp:extent cx="864870" cy="367665"/>
                <wp:effectExtent l="0" t="0" r="0" b="0"/>
                <wp:wrapNone/>
                <wp:docPr id="8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3676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  <a:effectLst/>
                      </wps:spPr>
                      <wps:txbx>
                        <w:txbxContent>
                          <w:p w14:paraId="67168A8B" w14:textId="77777777" w:rsidR="005E72CD" w:rsidRDefault="00000000">
                            <w:pPr>
                              <w:pStyle w:val="a3"/>
                              <w:spacing w:before="0" w:beforeAutospacing="0" w:after="0" w:afterAutospacing="0" w:line="420" w:lineRule="exact"/>
                              <w:jc w:val="both"/>
                              <w:rPr>
                                <w:rFonts w:hint="eastAsia"/>
                                <w:color w:val="404040" w:themeColor="text1" w:themeTint="BF"/>
                                <w:kern w:val="24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民族：汉族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7E7E7E"/>
                                <w:sz w:val="19"/>
                                <w:szCs w:val="19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vert="horz" wrap="square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C03D9" id="文本框 42" o:spid="_x0000_s1047" type="#_x0000_t202" style="position:absolute;left:0;text-align:left;margin-left:247.85pt;margin-top:-6.55pt;width:68.1pt;height:28.95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" filled="f" stroked="f">
                <v:textbox style="mso-fit-shape-to-text:t">
                  <w:txbxContent>
                    <w:p w14:paraId="67168A8B" w14:textId="77777777" w:rsidR="005E72CD" w:rsidRDefault="00000000">
                      <w:pPr>
                        <w:pStyle w:val="a3"/>
                        <w:spacing w:before="0" w:beforeAutospacing="0" w:after="0" w:afterAutospacing="0" w:line="420" w:lineRule="exact"/>
                        <w:jc w:val="both"/>
                        <w:rPr>
                          <w:rFonts w:hint="eastAsia"/>
                          <w:color w:val="404040" w:themeColor="text1" w:themeTint="BF"/>
                          <w:kern w:val="24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民族：汉族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7E7E7E"/>
                          <w:sz w:val="19"/>
                          <w:szCs w:val="19"/>
                        </w:rPr>
                        <w:t xml:space="preserve">     </w:t>
                      </w:r>
                    </w:p>
                  </w:txbxContent>
                </v:textbox>
              </v:shape>
            </w:pict>
          </mc:Fallback>
        </mc:AlternateContent>
      </w:r>
      <w:r w:rsidR="00D906DD" w:rsidRPr="0099016A"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B8B84AE" wp14:editId="6046F06B">
                <wp:simplePos x="0" y="0"/>
                <wp:positionH relativeFrom="column">
                  <wp:posOffset>-682625</wp:posOffset>
                </wp:positionH>
                <wp:positionV relativeFrom="paragraph">
                  <wp:posOffset>-334010</wp:posOffset>
                </wp:positionV>
                <wp:extent cx="4932680" cy="338455"/>
                <wp:effectExtent l="0" t="0" r="0" b="0"/>
                <wp:wrapNone/>
                <wp:docPr id="20" name="文本框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2680" cy="338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  <a:effectLst/>
                      </wps:spPr>
                      <wps:txbx>
                        <w:txbxContent>
                          <w:p w14:paraId="7B15FD2F" w14:textId="22819F5D" w:rsidR="005E72CD" w:rsidRDefault="00000000">
                            <w:pPr>
                              <w:pStyle w:val="a3"/>
                              <w:spacing w:before="0" w:beforeAutospacing="0" w:after="0" w:afterAutospacing="0" w:line="420" w:lineRule="exact"/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电话：</w:t>
                            </w:r>
                            <w:r w:rsidR="007E2C1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15556611832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kern w:val="24"/>
                                <w:sz w:val="19"/>
                                <w:szCs w:val="19"/>
                              </w:rPr>
                              <w:t xml:space="preserve">               </w:t>
                            </w:r>
                            <w:r w:rsidR="006A5535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kern w:val="24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出生年月：200</w:t>
                            </w:r>
                            <w:r w:rsidR="007E2C1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4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.</w:t>
                            </w:r>
                            <w:r w:rsidR="007E2C1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08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        籍贯：</w:t>
                            </w:r>
                            <w:r w:rsidR="007E2C18"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>安徽安庆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404040" w:themeColor="text1" w:themeTint="BF"/>
                                <w:sz w:val="19"/>
                                <w:szCs w:val="19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B84AE" id="文本框 88" o:spid="_x0000_s1048" type="#_x0000_t202" style="position:absolute;left:0;text-align:left;margin-left:-53.75pt;margin-top:-26.3pt;width:388.4pt;height:26.6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" filled="f" stroked="f">
                <v:textbox>
                  <w:txbxContent>
                    <w:p w14:paraId="7B15FD2F" w14:textId="22819F5D" w:rsidR="005E72CD" w:rsidRDefault="00000000">
                      <w:pPr>
                        <w:pStyle w:val="a3"/>
                        <w:spacing w:before="0" w:beforeAutospacing="0" w:after="0" w:afterAutospacing="0" w:line="420" w:lineRule="exact"/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</w:pP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电话：</w:t>
                      </w:r>
                      <w:r w:rsidR="007E2C1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15556611832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kern w:val="24"/>
                          <w:sz w:val="19"/>
                          <w:szCs w:val="19"/>
                        </w:rPr>
                        <w:t xml:space="preserve">               </w:t>
                      </w:r>
                      <w:r w:rsidR="006A5535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kern w:val="24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出生年月：200</w:t>
                      </w:r>
                      <w:r w:rsidR="007E2C1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4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.</w:t>
                      </w:r>
                      <w:r w:rsidR="007E2C1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08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        籍贯：</w:t>
                      </w:r>
                      <w:r w:rsidR="007E2C18"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>安徽安庆</w:t>
                      </w:r>
                      <w:r>
                        <w:rPr>
                          <w:rFonts w:ascii="微软雅黑" w:eastAsia="微软雅黑" w:hAnsi="微软雅黑" w:cs="微软雅黑" w:hint="eastAsia"/>
                          <w:color w:val="404040" w:themeColor="text1" w:themeTint="BF"/>
                          <w:sz w:val="19"/>
                          <w:szCs w:val="19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3C22D9" w:rsidRPr="0099016A">
        <w:rPr>
          <w:rFonts w:ascii="Times New Roman" w:hAnsi="Times New Roman"/>
          <w:noProof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409888AC" wp14:editId="268EDC5D">
                <wp:simplePos x="0" y="0"/>
                <wp:positionH relativeFrom="column">
                  <wp:posOffset>-708660</wp:posOffset>
                </wp:positionH>
                <wp:positionV relativeFrom="paragraph">
                  <wp:posOffset>-854710</wp:posOffset>
                </wp:positionV>
                <wp:extent cx="5407025" cy="554990"/>
                <wp:effectExtent l="0" t="0" r="22225" b="16510"/>
                <wp:wrapNone/>
                <wp:docPr id="53" name="组合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7025" cy="554990"/>
                          <a:chOff x="7946" y="1626"/>
                          <a:chExt cx="8515" cy="860"/>
                        </a:xfrm>
                      </wpg:grpSpPr>
                      <wpg:grpSp>
                        <wpg:cNvPr id="54" name="组合 48"/>
                        <wpg:cNvGrpSpPr/>
                        <wpg:grpSpPr>
                          <a:xfrm>
                            <a:off x="7946" y="1626"/>
                            <a:ext cx="8515" cy="846"/>
                            <a:chOff x="7946" y="1626"/>
                            <a:chExt cx="8515" cy="846"/>
                          </a:xfrm>
                        </wpg:grpSpPr>
                        <wps:wsp>
                          <wps:cNvPr id="55" name="文本框 90"/>
                          <wps:cNvSpPr txBox="1"/>
                          <wps:spPr>
                            <a:xfrm>
                              <a:off x="7946" y="1626"/>
                              <a:ext cx="4989" cy="8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3F3BEAE9" w14:textId="15B52B24" w:rsidR="005E72CD" w:rsidRDefault="007E2C18">
                                <w:pPr>
                                  <w:pStyle w:val="a3"/>
                                  <w:spacing w:before="0" w:beforeAutospacing="0" w:after="0" w:afterAutospacing="0" w:line="700" w:lineRule="exact"/>
                                  <w:rPr>
                                    <w:rFonts w:ascii="微软雅黑" w:eastAsia="微软雅黑" w:hAnsi="微软雅黑" w:cs="Times New Roman" w:hint="eastAsia"/>
                                    <w:b/>
                                    <w:bCs/>
                                    <w:color w:val="5270AF"/>
                                  </w:rPr>
                                </w:pPr>
                                <w:r w:rsidRPr="006731D4">
                                  <w:rPr>
                                    <w:rFonts w:ascii="Calibri" w:cs="Times New Roman" w:hint="eastAsia"/>
                                    <w:b/>
                                    <w:bCs/>
                                    <w:kern w:val="24"/>
                                    <w:sz w:val="36"/>
                                    <w:szCs w:val="36"/>
                                  </w:rPr>
                                  <w:t>曹铭</w:t>
                                </w:r>
                              </w:p>
                            </w:txbxContent>
                          </wps:txbx>
                          <wps:bodyPr vert="horz" wrap="square" anchor="t">
                            <a:spAutoFit/>
                          </wps:bodyPr>
                        </wps:wsp>
                        <wps:wsp>
                          <wps:cNvPr id="56" name="直接连接符 23"/>
                          <wps:cNvCnPr/>
                          <wps:spPr>
                            <a:xfrm>
                              <a:off x="8065" y="2444"/>
                              <a:ext cx="8396" cy="28"/>
                            </a:xfrm>
                            <a:prstGeom prst="line">
                              <a:avLst/>
                            </a:prstGeom>
                            <a:ln w="19050" cap="flat" cmpd="sng"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prstDash val="solid"/>
                              <a:miter/>
                              <a:headEnd type="none" w="med" len="med"/>
                              <a:tailEnd type="none" w="med" len="med"/>
                            </a:ln>
                          </wps:spPr>
                          <wps:bodyPr/>
                        </wps:wsp>
                      </wpg:grpSp>
                      <wps:wsp>
                        <wps:cNvPr id="57" name="矩形 34"/>
                        <wps:cNvSpPr/>
                        <wps:spPr>
                          <a:xfrm>
                            <a:off x="8065" y="2414"/>
                            <a:ext cx="1230" cy="72"/>
                          </a:xfrm>
                          <a:prstGeom prst="rect">
                            <a:avLst/>
                          </a:prstGeom>
                          <a:solidFill>
                            <a:srgbClr val="5270AF"/>
                          </a:solidFill>
                          <a:ln w="12700">
                            <a:noFill/>
                          </a:ln>
                        </wps:spPr>
                        <wps:bodyPr vert="horz" wrap="square" anchor="ctr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9888AC" id="组合 53" o:spid="_x0000_s1049" style="position:absolute;left:0;text-align:left;margin-left:-55.8pt;margin-top:-67.3pt;width:425.75pt;height:43.7pt;z-index:251655680" coordorigin="7946,1626" coordsize="8515,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">
                <v:group id="组合 48" o:spid="_x0000_s1050" style="position:absolute;left:7946;top:1626;width:8515;height:846" coordorigin="7946,1626" coordsize="8515,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  <v:shape id="文本框 90" o:spid="_x0000_s1051" type="#_x0000_t202" style="position:absolute;left:7946;top:1626;width:4989;height: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" filled="f" stroked="f">
                    <v:textbox style="mso-fit-shape-to-text:t">
                      <w:txbxContent>
                        <w:p w14:paraId="3F3BEAE9" w14:textId="15B52B24" w:rsidR="005E72CD" w:rsidRDefault="007E2C18">
                          <w:pPr>
                            <w:pStyle w:val="a3"/>
                            <w:spacing w:before="0" w:beforeAutospacing="0" w:after="0" w:afterAutospacing="0" w:line="700" w:lineRule="exact"/>
                            <w:rPr>
                              <w:rFonts w:ascii="微软雅黑" w:eastAsia="微软雅黑" w:hAnsi="微软雅黑" w:cs="Times New Roman" w:hint="eastAsia"/>
                              <w:b/>
                              <w:bCs/>
                              <w:color w:val="5270AF"/>
                            </w:rPr>
                          </w:pPr>
                          <w:r w:rsidRPr="006731D4">
                            <w:rPr>
                              <w:rFonts w:ascii="Calibri" w:cs="Times New Roman" w:hint="eastAsia"/>
                              <w:b/>
                              <w:bCs/>
                              <w:kern w:val="24"/>
                              <w:sz w:val="36"/>
                              <w:szCs w:val="36"/>
                            </w:rPr>
                            <w:t>曹铭</w:t>
                          </w:r>
                        </w:p>
                      </w:txbxContent>
                    </v:textbox>
                  </v:shape>
                  <v:line id="直接连接符 23" o:spid="_x0000_s1052" style="position:absolute;visibility:visible;mso-wrap-style:square" from="8065,2444" to="16461,24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" strokecolor="gray [1629]" strokeweight="1.5pt">
                    <v:stroke joinstyle="miter"/>
                  </v:line>
                </v:group>
                <v:rect id="矩形 34" o:spid="_x0000_s1053" style="position:absolute;left:8065;top:2414;width:1230;height: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" fillcolor="#5270af" stroked="f" strokeweight="1pt"/>
              </v:group>
            </w:pict>
          </mc:Fallback>
        </mc:AlternateContent>
      </w:r>
      <w:r w:rsidR="003C22D9" w:rsidRPr="0099016A">
        <w:rPr>
          <w:rFonts w:ascii="Times New Roman" w:hAnsi="Times New Roman" w:hint="eastAsia"/>
        </w:rPr>
        <w:t xml:space="preserve"> </w:t>
      </w:r>
    </w:p>
    <w:sectPr w:rsidR="005E72CD" w:rsidRPr="0099016A" w:rsidSect="003A325D">
      <w:pgSz w:w="11906" w:h="16838" w:code="9"/>
      <w:pgMar w:top="1440" w:right="1797" w:bottom="1440" w:left="179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04D6F0" w14:textId="77777777" w:rsidR="00CE7B4D" w:rsidRDefault="00CE7B4D" w:rsidP="005C0554">
      <w:r>
        <w:separator/>
      </w:r>
    </w:p>
  </w:endnote>
  <w:endnote w:type="continuationSeparator" w:id="0">
    <w:p w14:paraId="5FF8D875" w14:textId="77777777" w:rsidR="00CE7B4D" w:rsidRDefault="00CE7B4D" w:rsidP="005C05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1" w:subsetted="1" w:fontKey="{D7A1CC57-C231-49D1-B9F1-0E1B036006F5}"/>
    <w:embedBold r:id="rId2" w:subsetted="1" w:fontKey="{9BD8B34C-4DD2-472D-BC79-E4F818005923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A6EC5046-F47F-4DD9-8E0E-3075FC4466AB}"/>
    <w:embedBold r:id="rId4" w:fontKey="{3ED1A8F7-BBC4-485B-9A29-9174B857A97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D7B3BFD-772E-4AE4-8895-96E8F61B8D0E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5DB6A3" w14:textId="77777777" w:rsidR="00CE7B4D" w:rsidRDefault="00CE7B4D" w:rsidP="005C0554">
      <w:r>
        <w:separator/>
      </w:r>
    </w:p>
  </w:footnote>
  <w:footnote w:type="continuationSeparator" w:id="0">
    <w:p w14:paraId="5F397649" w14:textId="77777777" w:rsidR="00CE7B4D" w:rsidRDefault="00CE7B4D" w:rsidP="005C05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605502"/>
    <w:multiLevelType w:val="hybridMultilevel"/>
    <w:tmpl w:val="1C0675B8"/>
    <w:lvl w:ilvl="0" w:tplc="B08EBB6E">
      <w:numFmt w:val="bullet"/>
      <w:lvlText w:val="●"/>
      <w:lvlJc w:val="left"/>
      <w:pPr>
        <w:ind w:left="360" w:hanging="360"/>
      </w:pPr>
      <w:rPr>
        <w:rFonts w:ascii="微软雅黑" w:eastAsia="微软雅黑" w:hAnsi="微软雅黑" w:cs="微软雅黑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774C61A0"/>
    <w:multiLevelType w:val="singleLevel"/>
    <w:tmpl w:val="774C61A0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7F6C383D"/>
    <w:multiLevelType w:val="singleLevel"/>
    <w:tmpl w:val="7F6C383D"/>
    <w:lvl w:ilvl="0">
      <w:start w:val="1"/>
      <w:numFmt w:val="bullet"/>
      <w:lvlText w:val=""/>
      <w:lvlJc w:val="left"/>
      <w:pPr>
        <w:tabs>
          <w:tab w:val="left" w:pos="195"/>
        </w:tabs>
        <w:ind w:left="195" w:hanging="195"/>
      </w:pPr>
      <w:rPr>
        <w:rFonts w:ascii="Wingdings" w:hAnsi="Wingdings" w:hint="default"/>
        <w:color w:val="404040" w:themeColor="text1" w:themeTint="BF"/>
      </w:rPr>
    </w:lvl>
  </w:abstractNum>
  <w:num w:numId="1" w16cid:durableId="1934901305">
    <w:abstractNumId w:val="1"/>
  </w:num>
  <w:num w:numId="2" w16cid:durableId="1621761277">
    <w:abstractNumId w:val="2"/>
  </w:num>
  <w:num w:numId="3" w16cid:durableId="20710708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bordersDoNotSurroundHeader/>
  <w:bordersDoNotSurroundFooter/>
  <w:proofState w:spelling="clean" w:grammar="clean"/>
  <w:attachedTemplate r:id="rId1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jA3YmEyNzFjZjAwOGQzNTBmNWI2MzdkMzBiOWQ2ZjgifQ=="/>
  </w:docVars>
  <w:rsids>
    <w:rsidRoot w:val="2C9A3632"/>
    <w:rsid w:val="000031F7"/>
    <w:rsid w:val="0000748A"/>
    <w:rsid w:val="00023D5E"/>
    <w:rsid w:val="00024861"/>
    <w:rsid w:val="000328BA"/>
    <w:rsid w:val="00033AAF"/>
    <w:rsid w:val="00041753"/>
    <w:rsid w:val="00046563"/>
    <w:rsid w:val="00052097"/>
    <w:rsid w:val="00054F32"/>
    <w:rsid w:val="00063250"/>
    <w:rsid w:val="00063CD4"/>
    <w:rsid w:val="00066512"/>
    <w:rsid w:val="00070AE9"/>
    <w:rsid w:val="000739B1"/>
    <w:rsid w:val="00073C35"/>
    <w:rsid w:val="000754C4"/>
    <w:rsid w:val="000757F6"/>
    <w:rsid w:val="00076C63"/>
    <w:rsid w:val="00082879"/>
    <w:rsid w:val="00085109"/>
    <w:rsid w:val="00087AED"/>
    <w:rsid w:val="00094305"/>
    <w:rsid w:val="00094BBB"/>
    <w:rsid w:val="0009574C"/>
    <w:rsid w:val="000972B7"/>
    <w:rsid w:val="000A7BCE"/>
    <w:rsid w:val="000A7BFB"/>
    <w:rsid w:val="000B07AE"/>
    <w:rsid w:val="000B16A4"/>
    <w:rsid w:val="000B4747"/>
    <w:rsid w:val="000B4CDB"/>
    <w:rsid w:val="000C1F55"/>
    <w:rsid w:val="000C28E6"/>
    <w:rsid w:val="000C562E"/>
    <w:rsid w:val="000C6039"/>
    <w:rsid w:val="000D73EA"/>
    <w:rsid w:val="000E11BF"/>
    <w:rsid w:val="000E5F87"/>
    <w:rsid w:val="000E70E2"/>
    <w:rsid w:val="000F065F"/>
    <w:rsid w:val="000F3068"/>
    <w:rsid w:val="00101BA9"/>
    <w:rsid w:val="001026C8"/>
    <w:rsid w:val="001207BF"/>
    <w:rsid w:val="00124579"/>
    <w:rsid w:val="001270C4"/>
    <w:rsid w:val="001337B8"/>
    <w:rsid w:val="00136914"/>
    <w:rsid w:val="001379A1"/>
    <w:rsid w:val="00137D5E"/>
    <w:rsid w:val="00141B8F"/>
    <w:rsid w:val="001441EE"/>
    <w:rsid w:val="001445B4"/>
    <w:rsid w:val="00150CBD"/>
    <w:rsid w:val="00153F28"/>
    <w:rsid w:val="001540AF"/>
    <w:rsid w:val="00160267"/>
    <w:rsid w:val="00171A92"/>
    <w:rsid w:val="00174063"/>
    <w:rsid w:val="001743AF"/>
    <w:rsid w:val="00176D49"/>
    <w:rsid w:val="0018189C"/>
    <w:rsid w:val="00192060"/>
    <w:rsid w:val="00193308"/>
    <w:rsid w:val="00195AD1"/>
    <w:rsid w:val="001B0ADB"/>
    <w:rsid w:val="001B3A6D"/>
    <w:rsid w:val="001B4A71"/>
    <w:rsid w:val="001B65AC"/>
    <w:rsid w:val="001C1AE3"/>
    <w:rsid w:val="001D41AD"/>
    <w:rsid w:val="001E274F"/>
    <w:rsid w:val="001E465A"/>
    <w:rsid w:val="001E77FB"/>
    <w:rsid w:val="00200206"/>
    <w:rsid w:val="002044C5"/>
    <w:rsid w:val="00205073"/>
    <w:rsid w:val="00226928"/>
    <w:rsid w:val="00226BFE"/>
    <w:rsid w:val="002338B9"/>
    <w:rsid w:val="002407A5"/>
    <w:rsid w:val="00244A8A"/>
    <w:rsid w:val="00245DA6"/>
    <w:rsid w:val="002461EE"/>
    <w:rsid w:val="002469C5"/>
    <w:rsid w:val="00253333"/>
    <w:rsid w:val="00257D44"/>
    <w:rsid w:val="00261A39"/>
    <w:rsid w:val="002627D4"/>
    <w:rsid w:val="00262D25"/>
    <w:rsid w:val="0027227E"/>
    <w:rsid w:val="0027336E"/>
    <w:rsid w:val="00274069"/>
    <w:rsid w:val="0028684F"/>
    <w:rsid w:val="00290C09"/>
    <w:rsid w:val="00292D13"/>
    <w:rsid w:val="002A344E"/>
    <w:rsid w:val="002A61F3"/>
    <w:rsid w:val="002B2002"/>
    <w:rsid w:val="002B2431"/>
    <w:rsid w:val="002B4514"/>
    <w:rsid w:val="002C2288"/>
    <w:rsid w:val="002C38FF"/>
    <w:rsid w:val="002C49CD"/>
    <w:rsid w:val="002C4EAF"/>
    <w:rsid w:val="002C59CA"/>
    <w:rsid w:val="002D6332"/>
    <w:rsid w:val="002E1357"/>
    <w:rsid w:val="002E6A98"/>
    <w:rsid w:val="002F0F8F"/>
    <w:rsid w:val="002F5663"/>
    <w:rsid w:val="003014C1"/>
    <w:rsid w:val="00305243"/>
    <w:rsid w:val="00307D68"/>
    <w:rsid w:val="0032161A"/>
    <w:rsid w:val="00321CE3"/>
    <w:rsid w:val="00323B65"/>
    <w:rsid w:val="00325C55"/>
    <w:rsid w:val="0032794D"/>
    <w:rsid w:val="00330F09"/>
    <w:rsid w:val="00331A75"/>
    <w:rsid w:val="00332161"/>
    <w:rsid w:val="0033628A"/>
    <w:rsid w:val="003363E9"/>
    <w:rsid w:val="00337B0C"/>
    <w:rsid w:val="00346CA4"/>
    <w:rsid w:val="00347CB3"/>
    <w:rsid w:val="003505AC"/>
    <w:rsid w:val="00351763"/>
    <w:rsid w:val="0035511B"/>
    <w:rsid w:val="0035746F"/>
    <w:rsid w:val="00362B03"/>
    <w:rsid w:val="00364D79"/>
    <w:rsid w:val="003718EC"/>
    <w:rsid w:val="003722E4"/>
    <w:rsid w:val="0037388A"/>
    <w:rsid w:val="00386A03"/>
    <w:rsid w:val="00386C6B"/>
    <w:rsid w:val="0039272D"/>
    <w:rsid w:val="00393CC7"/>
    <w:rsid w:val="00395C36"/>
    <w:rsid w:val="003A11AF"/>
    <w:rsid w:val="003A325D"/>
    <w:rsid w:val="003B03C3"/>
    <w:rsid w:val="003B10E8"/>
    <w:rsid w:val="003B29DF"/>
    <w:rsid w:val="003B5357"/>
    <w:rsid w:val="003C1923"/>
    <w:rsid w:val="003C22D9"/>
    <w:rsid w:val="003C2C33"/>
    <w:rsid w:val="003D6A65"/>
    <w:rsid w:val="003E509E"/>
    <w:rsid w:val="003E5B41"/>
    <w:rsid w:val="003F4189"/>
    <w:rsid w:val="003F4379"/>
    <w:rsid w:val="003F56E0"/>
    <w:rsid w:val="003F6F4D"/>
    <w:rsid w:val="00407849"/>
    <w:rsid w:val="004168CE"/>
    <w:rsid w:val="0042151E"/>
    <w:rsid w:val="004323CA"/>
    <w:rsid w:val="00434B69"/>
    <w:rsid w:val="004364F7"/>
    <w:rsid w:val="0044075C"/>
    <w:rsid w:val="00446131"/>
    <w:rsid w:val="00463013"/>
    <w:rsid w:val="004675FE"/>
    <w:rsid w:val="00470461"/>
    <w:rsid w:val="00475BE8"/>
    <w:rsid w:val="00481278"/>
    <w:rsid w:val="00491AD4"/>
    <w:rsid w:val="0049677B"/>
    <w:rsid w:val="0049683F"/>
    <w:rsid w:val="004A10AB"/>
    <w:rsid w:val="004A1FA3"/>
    <w:rsid w:val="004A74CE"/>
    <w:rsid w:val="004A7963"/>
    <w:rsid w:val="004B394E"/>
    <w:rsid w:val="004B6BE6"/>
    <w:rsid w:val="004C45F9"/>
    <w:rsid w:val="004C656F"/>
    <w:rsid w:val="004D26BC"/>
    <w:rsid w:val="004E1550"/>
    <w:rsid w:val="004F6467"/>
    <w:rsid w:val="00504E9F"/>
    <w:rsid w:val="00522E6C"/>
    <w:rsid w:val="005244BE"/>
    <w:rsid w:val="00531AF2"/>
    <w:rsid w:val="00532E26"/>
    <w:rsid w:val="005347BB"/>
    <w:rsid w:val="00556EF2"/>
    <w:rsid w:val="0056232D"/>
    <w:rsid w:val="00565946"/>
    <w:rsid w:val="005676D2"/>
    <w:rsid w:val="00570DD0"/>
    <w:rsid w:val="00577940"/>
    <w:rsid w:val="0058192D"/>
    <w:rsid w:val="00586776"/>
    <w:rsid w:val="005A0E9A"/>
    <w:rsid w:val="005A1E8E"/>
    <w:rsid w:val="005C0554"/>
    <w:rsid w:val="005C26BB"/>
    <w:rsid w:val="005C39F0"/>
    <w:rsid w:val="005C4280"/>
    <w:rsid w:val="005C4C0E"/>
    <w:rsid w:val="005D00D1"/>
    <w:rsid w:val="005D336B"/>
    <w:rsid w:val="005D6312"/>
    <w:rsid w:val="005E177E"/>
    <w:rsid w:val="005E3D99"/>
    <w:rsid w:val="005E416F"/>
    <w:rsid w:val="005E463C"/>
    <w:rsid w:val="005E72CD"/>
    <w:rsid w:val="005F197D"/>
    <w:rsid w:val="005F36CB"/>
    <w:rsid w:val="00604C30"/>
    <w:rsid w:val="00612385"/>
    <w:rsid w:val="00621D87"/>
    <w:rsid w:val="00630741"/>
    <w:rsid w:val="00633DD2"/>
    <w:rsid w:val="00641574"/>
    <w:rsid w:val="00646434"/>
    <w:rsid w:val="00653B21"/>
    <w:rsid w:val="00664D78"/>
    <w:rsid w:val="00671EF4"/>
    <w:rsid w:val="006731D4"/>
    <w:rsid w:val="006744B1"/>
    <w:rsid w:val="00675513"/>
    <w:rsid w:val="00683492"/>
    <w:rsid w:val="00685D14"/>
    <w:rsid w:val="006865DF"/>
    <w:rsid w:val="00686A82"/>
    <w:rsid w:val="006912DE"/>
    <w:rsid w:val="006915AF"/>
    <w:rsid w:val="00695966"/>
    <w:rsid w:val="006962B9"/>
    <w:rsid w:val="006A5535"/>
    <w:rsid w:val="006A738B"/>
    <w:rsid w:val="006C2133"/>
    <w:rsid w:val="006C3DE0"/>
    <w:rsid w:val="006C47B1"/>
    <w:rsid w:val="006E2A89"/>
    <w:rsid w:val="006F3847"/>
    <w:rsid w:val="006F49C4"/>
    <w:rsid w:val="006F5971"/>
    <w:rsid w:val="006F6A25"/>
    <w:rsid w:val="006F746C"/>
    <w:rsid w:val="0070490F"/>
    <w:rsid w:val="00710AAF"/>
    <w:rsid w:val="007130E7"/>
    <w:rsid w:val="00714448"/>
    <w:rsid w:val="00714C16"/>
    <w:rsid w:val="0072059A"/>
    <w:rsid w:val="007227C2"/>
    <w:rsid w:val="00724CFE"/>
    <w:rsid w:val="00725BAC"/>
    <w:rsid w:val="00725F27"/>
    <w:rsid w:val="00734776"/>
    <w:rsid w:val="0073510E"/>
    <w:rsid w:val="007368A6"/>
    <w:rsid w:val="00740788"/>
    <w:rsid w:val="00740977"/>
    <w:rsid w:val="00744D3D"/>
    <w:rsid w:val="00750633"/>
    <w:rsid w:val="00750F2D"/>
    <w:rsid w:val="007522D4"/>
    <w:rsid w:val="00752A9D"/>
    <w:rsid w:val="00756D5D"/>
    <w:rsid w:val="00762656"/>
    <w:rsid w:val="00767B4A"/>
    <w:rsid w:val="007703DC"/>
    <w:rsid w:val="00775418"/>
    <w:rsid w:val="00775574"/>
    <w:rsid w:val="00780EA1"/>
    <w:rsid w:val="00783327"/>
    <w:rsid w:val="007853BA"/>
    <w:rsid w:val="00785DEF"/>
    <w:rsid w:val="00786296"/>
    <w:rsid w:val="00793DCC"/>
    <w:rsid w:val="007A0015"/>
    <w:rsid w:val="007A03A3"/>
    <w:rsid w:val="007A2F31"/>
    <w:rsid w:val="007A6A60"/>
    <w:rsid w:val="007A7EBA"/>
    <w:rsid w:val="007B23C6"/>
    <w:rsid w:val="007C2D7C"/>
    <w:rsid w:val="007C49BB"/>
    <w:rsid w:val="007C5823"/>
    <w:rsid w:val="007C7238"/>
    <w:rsid w:val="007D6E82"/>
    <w:rsid w:val="007E021F"/>
    <w:rsid w:val="007E2C18"/>
    <w:rsid w:val="007F42D7"/>
    <w:rsid w:val="007F4A91"/>
    <w:rsid w:val="00802121"/>
    <w:rsid w:val="008060E9"/>
    <w:rsid w:val="00817C6B"/>
    <w:rsid w:val="00817EFE"/>
    <w:rsid w:val="0082038F"/>
    <w:rsid w:val="00821CB7"/>
    <w:rsid w:val="008237EC"/>
    <w:rsid w:val="008255CB"/>
    <w:rsid w:val="00825E88"/>
    <w:rsid w:val="00832649"/>
    <w:rsid w:val="00834D0C"/>
    <w:rsid w:val="00845370"/>
    <w:rsid w:val="008467D2"/>
    <w:rsid w:val="00853DF7"/>
    <w:rsid w:val="00855AD9"/>
    <w:rsid w:val="0086357A"/>
    <w:rsid w:val="00871479"/>
    <w:rsid w:val="00875857"/>
    <w:rsid w:val="008815B0"/>
    <w:rsid w:val="008827FC"/>
    <w:rsid w:val="00883C89"/>
    <w:rsid w:val="00883CC8"/>
    <w:rsid w:val="00886750"/>
    <w:rsid w:val="00894465"/>
    <w:rsid w:val="008970DA"/>
    <w:rsid w:val="00897839"/>
    <w:rsid w:val="008B0264"/>
    <w:rsid w:val="008C106A"/>
    <w:rsid w:val="008D662A"/>
    <w:rsid w:val="008E0B65"/>
    <w:rsid w:val="008E6E2C"/>
    <w:rsid w:val="008F1B1A"/>
    <w:rsid w:val="008F519A"/>
    <w:rsid w:val="0090644B"/>
    <w:rsid w:val="00912B2C"/>
    <w:rsid w:val="00912CCB"/>
    <w:rsid w:val="00913FBF"/>
    <w:rsid w:val="00916166"/>
    <w:rsid w:val="009169A7"/>
    <w:rsid w:val="009178DE"/>
    <w:rsid w:val="00921519"/>
    <w:rsid w:val="00925059"/>
    <w:rsid w:val="00926B8C"/>
    <w:rsid w:val="00931837"/>
    <w:rsid w:val="0093659F"/>
    <w:rsid w:val="00945CB0"/>
    <w:rsid w:val="00951136"/>
    <w:rsid w:val="009563EC"/>
    <w:rsid w:val="00957A7C"/>
    <w:rsid w:val="0096406E"/>
    <w:rsid w:val="009649FB"/>
    <w:rsid w:val="0097048A"/>
    <w:rsid w:val="0097409C"/>
    <w:rsid w:val="00982BDD"/>
    <w:rsid w:val="00983B8A"/>
    <w:rsid w:val="00985F3E"/>
    <w:rsid w:val="00986FE6"/>
    <w:rsid w:val="0099016A"/>
    <w:rsid w:val="0099078F"/>
    <w:rsid w:val="00993ED7"/>
    <w:rsid w:val="00997DD4"/>
    <w:rsid w:val="009A2342"/>
    <w:rsid w:val="009A32E9"/>
    <w:rsid w:val="009A638D"/>
    <w:rsid w:val="009B613E"/>
    <w:rsid w:val="009C3015"/>
    <w:rsid w:val="009D1950"/>
    <w:rsid w:val="009D405E"/>
    <w:rsid w:val="009D780B"/>
    <w:rsid w:val="009E2A2D"/>
    <w:rsid w:val="009E7A5B"/>
    <w:rsid w:val="009F11D8"/>
    <w:rsid w:val="009F279F"/>
    <w:rsid w:val="009F4864"/>
    <w:rsid w:val="009F6474"/>
    <w:rsid w:val="009F7C52"/>
    <w:rsid w:val="00A1117C"/>
    <w:rsid w:val="00A136A4"/>
    <w:rsid w:val="00A20E4D"/>
    <w:rsid w:val="00A2768C"/>
    <w:rsid w:val="00A33850"/>
    <w:rsid w:val="00A35799"/>
    <w:rsid w:val="00A37A0C"/>
    <w:rsid w:val="00A37B9A"/>
    <w:rsid w:val="00A429BB"/>
    <w:rsid w:val="00A45711"/>
    <w:rsid w:val="00A4573E"/>
    <w:rsid w:val="00A47C8D"/>
    <w:rsid w:val="00A563C4"/>
    <w:rsid w:val="00A57845"/>
    <w:rsid w:val="00A61BD3"/>
    <w:rsid w:val="00A6247D"/>
    <w:rsid w:val="00A6348C"/>
    <w:rsid w:val="00A70E2B"/>
    <w:rsid w:val="00A74044"/>
    <w:rsid w:val="00A77F03"/>
    <w:rsid w:val="00A8502D"/>
    <w:rsid w:val="00A85A16"/>
    <w:rsid w:val="00A85BC7"/>
    <w:rsid w:val="00A90ECF"/>
    <w:rsid w:val="00A92085"/>
    <w:rsid w:val="00A92CC5"/>
    <w:rsid w:val="00A9561D"/>
    <w:rsid w:val="00A95F7A"/>
    <w:rsid w:val="00A96312"/>
    <w:rsid w:val="00A96331"/>
    <w:rsid w:val="00AA53E8"/>
    <w:rsid w:val="00AB1429"/>
    <w:rsid w:val="00AB53E2"/>
    <w:rsid w:val="00AC296E"/>
    <w:rsid w:val="00AC350E"/>
    <w:rsid w:val="00AC42EC"/>
    <w:rsid w:val="00AD6144"/>
    <w:rsid w:val="00AD64E9"/>
    <w:rsid w:val="00AE0676"/>
    <w:rsid w:val="00AE6975"/>
    <w:rsid w:val="00AF2D70"/>
    <w:rsid w:val="00AF4468"/>
    <w:rsid w:val="00AF7E9E"/>
    <w:rsid w:val="00B03799"/>
    <w:rsid w:val="00B0548F"/>
    <w:rsid w:val="00B11FBD"/>
    <w:rsid w:val="00B17701"/>
    <w:rsid w:val="00B17AF6"/>
    <w:rsid w:val="00B23CD8"/>
    <w:rsid w:val="00B26069"/>
    <w:rsid w:val="00B26CE3"/>
    <w:rsid w:val="00B31B5C"/>
    <w:rsid w:val="00B36915"/>
    <w:rsid w:val="00B36C21"/>
    <w:rsid w:val="00B36E21"/>
    <w:rsid w:val="00B37CD6"/>
    <w:rsid w:val="00B45D67"/>
    <w:rsid w:val="00B510A6"/>
    <w:rsid w:val="00B5354F"/>
    <w:rsid w:val="00B60BA8"/>
    <w:rsid w:val="00B66E20"/>
    <w:rsid w:val="00B835F2"/>
    <w:rsid w:val="00B86454"/>
    <w:rsid w:val="00B94BB5"/>
    <w:rsid w:val="00BA4085"/>
    <w:rsid w:val="00BB4655"/>
    <w:rsid w:val="00BB6D7A"/>
    <w:rsid w:val="00BC0E0B"/>
    <w:rsid w:val="00BC3F22"/>
    <w:rsid w:val="00BC50EC"/>
    <w:rsid w:val="00BC651D"/>
    <w:rsid w:val="00BC7C25"/>
    <w:rsid w:val="00BD3F83"/>
    <w:rsid w:val="00BD41EB"/>
    <w:rsid w:val="00BD6B8E"/>
    <w:rsid w:val="00BE3872"/>
    <w:rsid w:val="00BE4726"/>
    <w:rsid w:val="00BF335C"/>
    <w:rsid w:val="00C04073"/>
    <w:rsid w:val="00C157A4"/>
    <w:rsid w:val="00C22580"/>
    <w:rsid w:val="00C42538"/>
    <w:rsid w:val="00C51800"/>
    <w:rsid w:val="00C52C15"/>
    <w:rsid w:val="00C56341"/>
    <w:rsid w:val="00C57B79"/>
    <w:rsid w:val="00C6280F"/>
    <w:rsid w:val="00C73F97"/>
    <w:rsid w:val="00C9206D"/>
    <w:rsid w:val="00C927F3"/>
    <w:rsid w:val="00C97860"/>
    <w:rsid w:val="00C97DE7"/>
    <w:rsid w:val="00CA262F"/>
    <w:rsid w:val="00CA2CD6"/>
    <w:rsid w:val="00CA3B07"/>
    <w:rsid w:val="00CA57B8"/>
    <w:rsid w:val="00CB04D2"/>
    <w:rsid w:val="00CC05B2"/>
    <w:rsid w:val="00CC1767"/>
    <w:rsid w:val="00CC5B3F"/>
    <w:rsid w:val="00CC5E99"/>
    <w:rsid w:val="00CD2F03"/>
    <w:rsid w:val="00CD5855"/>
    <w:rsid w:val="00CD7FE2"/>
    <w:rsid w:val="00CE180D"/>
    <w:rsid w:val="00CE7B4D"/>
    <w:rsid w:val="00CF0A78"/>
    <w:rsid w:val="00CF270B"/>
    <w:rsid w:val="00CF320C"/>
    <w:rsid w:val="00D0114C"/>
    <w:rsid w:val="00D02569"/>
    <w:rsid w:val="00D07558"/>
    <w:rsid w:val="00D07C1B"/>
    <w:rsid w:val="00D07ED0"/>
    <w:rsid w:val="00D11021"/>
    <w:rsid w:val="00D13A47"/>
    <w:rsid w:val="00D17C87"/>
    <w:rsid w:val="00D2166D"/>
    <w:rsid w:val="00D21802"/>
    <w:rsid w:val="00D23C2A"/>
    <w:rsid w:val="00D26D62"/>
    <w:rsid w:val="00D31352"/>
    <w:rsid w:val="00D34667"/>
    <w:rsid w:val="00D41C16"/>
    <w:rsid w:val="00D424A3"/>
    <w:rsid w:val="00D43E9B"/>
    <w:rsid w:val="00D45AD9"/>
    <w:rsid w:val="00D47F61"/>
    <w:rsid w:val="00D63967"/>
    <w:rsid w:val="00D64453"/>
    <w:rsid w:val="00D73046"/>
    <w:rsid w:val="00D73EAC"/>
    <w:rsid w:val="00D81276"/>
    <w:rsid w:val="00D8474A"/>
    <w:rsid w:val="00D906DD"/>
    <w:rsid w:val="00D9776F"/>
    <w:rsid w:val="00DA67C1"/>
    <w:rsid w:val="00DB039D"/>
    <w:rsid w:val="00DB1FDB"/>
    <w:rsid w:val="00DB6741"/>
    <w:rsid w:val="00DE33CA"/>
    <w:rsid w:val="00E0091D"/>
    <w:rsid w:val="00E05319"/>
    <w:rsid w:val="00E133B6"/>
    <w:rsid w:val="00E16AF7"/>
    <w:rsid w:val="00E21439"/>
    <w:rsid w:val="00E239A2"/>
    <w:rsid w:val="00E23C20"/>
    <w:rsid w:val="00E24A58"/>
    <w:rsid w:val="00E271C4"/>
    <w:rsid w:val="00E31185"/>
    <w:rsid w:val="00E3153F"/>
    <w:rsid w:val="00E3193C"/>
    <w:rsid w:val="00E35AB3"/>
    <w:rsid w:val="00E3782F"/>
    <w:rsid w:val="00E403C0"/>
    <w:rsid w:val="00E40AD3"/>
    <w:rsid w:val="00E447F1"/>
    <w:rsid w:val="00E44C3E"/>
    <w:rsid w:val="00E46D4B"/>
    <w:rsid w:val="00E47C79"/>
    <w:rsid w:val="00E520B1"/>
    <w:rsid w:val="00E52919"/>
    <w:rsid w:val="00E54463"/>
    <w:rsid w:val="00E64B71"/>
    <w:rsid w:val="00E6763A"/>
    <w:rsid w:val="00E67B75"/>
    <w:rsid w:val="00E764A2"/>
    <w:rsid w:val="00E8130E"/>
    <w:rsid w:val="00E83084"/>
    <w:rsid w:val="00E92408"/>
    <w:rsid w:val="00E93685"/>
    <w:rsid w:val="00E946F4"/>
    <w:rsid w:val="00E9507F"/>
    <w:rsid w:val="00EA0077"/>
    <w:rsid w:val="00EA1D69"/>
    <w:rsid w:val="00EA59BC"/>
    <w:rsid w:val="00EB0DF3"/>
    <w:rsid w:val="00EB13D3"/>
    <w:rsid w:val="00EB2A7A"/>
    <w:rsid w:val="00EC0BDC"/>
    <w:rsid w:val="00EC434B"/>
    <w:rsid w:val="00EC5F0D"/>
    <w:rsid w:val="00EC6898"/>
    <w:rsid w:val="00EC699D"/>
    <w:rsid w:val="00ED635E"/>
    <w:rsid w:val="00ED70A3"/>
    <w:rsid w:val="00EE4477"/>
    <w:rsid w:val="00EE6068"/>
    <w:rsid w:val="00EE7A8C"/>
    <w:rsid w:val="00EE7CD8"/>
    <w:rsid w:val="00EF3435"/>
    <w:rsid w:val="00EF4BBE"/>
    <w:rsid w:val="00EF5A80"/>
    <w:rsid w:val="00F00B94"/>
    <w:rsid w:val="00F1096E"/>
    <w:rsid w:val="00F16206"/>
    <w:rsid w:val="00F239A2"/>
    <w:rsid w:val="00F24F47"/>
    <w:rsid w:val="00F257E3"/>
    <w:rsid w:val="00F27944"/>
    <w:rsid w:val="00F352BC"/>
    <w:rsid w:val="00F51472"/>
    <w:rsid w:val="00F51E0A"/>
    <w:rsid w:val="00F53A1F"/>
    <w:rsid w:val="00F642E4"/>
    <w:rsid w:val="00F64C14"/>
    <w:rsid w:val="00F70031"/>
    <w:rsid w:val="00F72164"/>
    <w:rsid w:val="00F734CE"/>
    <w:rsid w:val="00F76DAD"/>
    <w:rsid w:val="00F77A29"/>
    <w:rsid w:val="00F804B4"/>
    <w:rsid w:val="00F8192C"/>
    <w:rsid w:val="00F83805"/>
    <w:rsid w:val="00F85D2D"/>
    <w:rsid w:val="00F9248D"/>
    <w:rsid w:val="00F96699"/>
    <w:rsid w:val="00F9751F"/>
    <w:rsid w:val="00FA6F52"/>
    <w:rsid w:val="00FC3CFC"/>
    <w:rsid w:val="00FC560D"/>
    <w:rsid w:val="00FC6D31"/>
    <w:rsid w:val="00FE2155"/>
    <w:rsid w:val="00FF609F"/>
    <w:rsid w:val="01686E75"/>
    <w:rsid w:val="02CA28F2"/>
    <w:rsid w:val="03791151"/>
    <w:rsid w:val="05D62603"/>
    <w:rsid w:val="066B343E"/>
    <w:rsid w:val="08463DC8"/>
    <w:rsid w:val="0EA20C10"/>
    <w:rsid w:val="0EF154B1"/>
    <w:rsid w:val="109006A5"/>
    <w:rsid w:val="10CE28F8"/>
    <w:rsid w:val="14031377"/>
    <w:rsid w:val="15A63D52"/>
    <w:rsid w:val="15FB2D2B"/>
    <w:rsid w:val="198E1319"/>
    <w:rsid w:val="1B9832DF"/>
    <w:rsid w:val="1D154B88"/>
    <w:rsid w:val="1E3659B1"/>
    <w:rsid w:val="1E601550"/>
    <w:rsid w:val="1FE421F5"/>
    <w:rsid w:val="201663AA"/>
    <w:rsid w:val="21BA7654"/>
    <w:rsid w:val="235235D9"/>
    <w:rsid w:val="287F4466"/>
    <w:rsid w:val="2BF84B09"/>
    <w:rsid w:val="2C9A3632"/>
    <w:rsid w:val="2E05327F"/>
    <w:rsid w:val="2EF800E5"/>
    <w:rsid w:val="30417690"/>
    <w:rsid w:val="32F46915"/>
    <w:rsid w:val="39F66248"/>
    <w:rsid w:val="3A057A35"/>
    <w:rsid w:val="3C882CA8"/>
    <w:rsid w:val="3D005BE5"/>
    <w:rsid w:val="3E474361"/>
    <w:rsid w:val="3EB0595A"/>
    <w:rsid w:val="3EED62FF"/>
    <w:rsid w:val="444710D6"/>
    <w:rsid w:val="4466390E"/>
    <w:rsid w:val="44DA102D"/>
    <w:rsid w:val="44FB4488"/>
    <w:rsid w:val="45CD4445"/>
    <w:rsid w:val="487F152C"/>
    <w:rsid w:val="494A658E"/>
    <w:rsid w:val="49AA004C"/>
    <w:rsid w:val="4AC14AAB"/>
    <w:rsid w:val="4D3D0C4D"/>
    <w:rsid w:val="4F530781"/>
    <w:rsid w:val="507378AD"/>
    <w:rsid w:val="508D1B17"/>
    <w:rsid w:val="53175746"/>
    <w:rsid w:val="53F827C1"/>
    <w:rsid w:val="593E19A3"/>
    <w:rsid w:val="5AAC5A8F"/>
    <w:rsid w:val="5D6926E4"/>
    <w:rsid w:val="5D996914"/>
    <w:rsid w:val="5DD65523"/>
    <w:rsid w:val="600F4A87"/>
    <w:rsid w:val="63D24F12"/>
    <w:rsid w:val="64D64517"/>
    <w:rsid w:val="655D5842"/>
    <w:rsid w:val="66F304B9"/>
    <w:rsid w:val="67B73E4F"/>
    <w:rsid w:val="680924A8"/>
    <w:rsid w:val="689212AF"/>
    <w:rsid w:val="6CB03B31"/>
    <w:rsid w:val="6CF0356A"/>
    <w:rsid w:val="6D553B61"/>
    <w:rsid w:val="6F710557"/>
    <w:rsid w:val="6F9E4BF0"/>
    <w:rsid w:val="73D61E11"/>
    <w:rsid w:val="7500156D"/>
    <w:rsid w:val="757C6BE8"/>
    <w:rsid w:val="764654D5"/>
    <w:rsid w:val="7C6C5DE2"/>
    <w:rsid w:val="7D0A4FD0"/>
    <w:rsid w:val="7D437FD0"/>
    <w:rsid w:val="7F387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65A7A0C7"/>
  <w15:docId w15:val="{6C831DB1-4042-4797-9F37-531721BBA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a4">
    <w:name w:val="Table Grid"/>
    <w:basedOn w:val="a1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semiHidden/>
    <w:unhideWhenUsed/>
    <w:qFormat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5C05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5C0554"/>
    <w:rPr>
      <w:rFonts w:ascii="Calibri" w:hAnsi="Calibri"/>
      <w:kern w:val="2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5C05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5C0554"/>
    <w:rPr>
      <w:rFonts w:ascii="Calibri" w:hAnsi="Calibri"/>
      <w:kern w:val="2"/>
      <w:sz w:val="18"/>
      <w:szCs w:val="18"/>
    </w:rPr>
  </w:style>
  <w:style w:type="paragraph" w:styleId="aa">
    <w:name w:val="caption"/>
    <w:basedOn w:val="a"/>
    <w:next w:val="a"/>
    <w:uiPriority w:val="35"/>
    <w:unhideWhenUsed/>
    <w:qFormat/>
    <w:rsid w:val="005A1E8E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7890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dao\AppData\Roaming\kingsoft\office6\templates\download\&#40664;&#35748;\&#31616;&#21382;-&#19971;&#33426;&#26143;&#31616;&#21382;&#27714;&#32844;&#31616;&#21382;&#31616;&#27905;&#31616;&#21382;&#20010;&#24615;&#31616;&#21382;&#21019;&#24847;&#31616;&#21382;123.docx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F431CE7-7E76-4FB6-8F43-E84C2AB9E2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简历-七芒星简历求职简历简洁简历个性简历创意简历123.docx</Template>
  <TotalTime>3879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kedao</dc:creator>
  <cp:keywords/>
  <dc:description/>
  <cp:lastModifiedBy>铭 曹</cp:lastModifiedBy>
  <cp:revision>2</cp:revision>
  <cp:lastPrinted>2025-06-13T16:09:00Z</cp:lastPrinted>
  <dcterms:created xsi:type="dcterms:W3CDTF">2017-07-02T12:23:00Z</dcterms:created>
  <dcterms:modified xsi:type="dcterms:W3CDTF">2025-06-14T10:32:00Z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CEB5313633424DECB13E4E0244FF07F6</vt:lpwstr>
  </property>
</Properties>
</file>